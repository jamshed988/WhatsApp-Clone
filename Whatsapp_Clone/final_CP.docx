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layout table"/>
      </w:tblPr>
      <w:tblGrid>
        <w:gridCol w:w="6204"/>
        <w:gridCol w:w="4452"/>
      </w:tblGrid>
      <w:tr w:rsidR="00FC03C6" w:rsidRPr="00A85B6F" w:rsidTr="00346ED4">
        <w:tc>
          <w:tcPr>
            <w:tcW w:w="6204" w:type="dxa"/>
            <w:tcBorders>
              <w:right w:val="single" w:sz="12" w:space="0" w:color="FFD556" w:themeColor="accent1"/>
            </w:tcBorders>
            <w:tcMar>
              <w:bottom w:w="0" w:type="dxa"/>
              <w:right w:w="0" w:type="dxa"/>
            </w:tcMar>
          </w:tcPr>
          <w:tbl>
            <w:tblPr>
              <w:tblW w:w="6189" w:type="dxa"/>
              <w:tblInd w:w="29" w:type="dxa"/>
              <w:tblBorders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left w:w="360" w:type="dxa"/>
                <w:bottom w:w="403" w:type="dxa"/>
                <w:right w:w="360" w:type="dxa"/>
              </w:tblCellMar>
              <w:tblLook w:val="04A0" w:firstRow="1" w:lastRow="0" w:firstColumn="1" w:lastColumn="0" w:noHBand="0" w:noVBand="1"/>
              <w:tblDescription w:val="Left side layout table"/>
            </w:tblPr>
            <w:tblGrid>
              <w:gridCol w:w="6189"/>
            </w:tblGrid>
            <w:tr w:rsidR="00FC03C6" w:rsidRPr="00A85B6F" w:rsidTr="0059680C">
              <w:trPr>
                <w:trHeight w:hRule="exact" w:val="2160"/>
              </w:trPr>
              <w:tc>
                <w:tcPr>
                  <w:tcW w:w="5000" w:type="pct"/>
                  <w:tcBorders>
                    <w:bottom w:val="single" w:sz="12" w:space="0" w:color="FFD556" w:themeColor="accent1"/>
                  </w:tcBorders>
                </w:tcPr>
                <w:p w:rsidR="00FC03C6" w:rsidRPr="00A85B6F" w:rsidRDefault="008E11E7" w:rsidP="00346ED4">
                  <w:pPr>
                    <w:pStyle w:val="Heading1"/>
                  </w:pPr>
                  <w:sdt>
                    <w:sdtPr>
                      <w:alias w:val="Enter recipient name:"/>
                      <w:tag w:val="Enter recipient name:"/>
                      <w:id w:val="2044861746"/>
                      <w:placeholder>
                        <w:docPart w:val="01D1204C05B34FA0A56A348683A6ECEA"/>
                      </w:placeholder>
                      <w:showingPlcHdr/>
                      <w:dataBinding w:prefixMappings="xmlns:ns0='http://schemas.microsoft.com/office/2006/coverPageProps' " w:xpath="/ns0:CoverPageProperties[1]/ns0:CompanyFax[1]" w:storeItemID="{55AF091B-3C7A-41E3-B477-F2FDAA23CFDA}"/>
                      <w15:appearance w15:val="hidden"/>
                      <w:text/>
                    </w:sdtPr>
                    <w:sdtEndPr/>
                    <w:sdtContent>
                      <w:r w:rsidR="00FC03C6">
                        <w:t>Recipient Name</w:t>
                      </w:r>
                    </w:sdtContent>
                  </w:sdt>
                </w:p>
                <w:p w:rsidR="002256B7" w:rsidRDefault="002256B7" w:rsidP="002256B7">
                  <w:pPr>
                    <w:pStyle w:val="Heading2"/>
                    <w:jc w:val="left"/>
                  </w:pPr>
                  <w:r>
                    <w:t>Moeez Mustafa</w:t>
                  </w:r>
                  <w:r w:rsidR="00FC03C6">
                    <w:t>|</w:t>
                  </w:r>
                  <w:r>
                    <w:t>01-134212-088</w:t>
                  </w:r>
                </w:p>
                <w:p w:rsidR="002256B7" w:rsidRDefault="002256B7" w:rsidP="002256B7">
                  <w:pPr>
                    <w:pStyle w:val="Heading2"/>
                    <w:jc w:val="left"/>
                  </w:pPr>
                  <w:r>
                    <w:t>AbuBakar Siddique</w:t>
                  </w:r>
                  <w:r w:rsidR="00FC03C6" w:rsidRPr="00A85B6F">
                    <w:t xml:space="preserve"> </w:t>
                  </w:r>
                  <w:r w:rsidR="00FC03C6">
                    <w:t>|</w:t>
                  </w:r>
                  <w:r>
                    <w:t>01-134212-011</w:t>
                  </w:r>
                </w:p>
                <w:p w:rsidR="00FC03C6" w:rsidRPr="00A85B6F" w:rsidRDefault="002256B7" w:rsidP="002256B7">
                  <w:pPr>
                    <w:pStyle w:val="Heading2"/>
                    <w:jc w:val="left"/>
                  </w:pPr>
                  <w:r>
                    <w:t>Jamshed Bashir</w:t>
                  </w:r>
                  <w:r w:rsidR="00FC03C6" w:rsidRPr="00A85B6F">
                    <w:t xml:space="preserve"> </w:t>
                  </w:r>
                  <w:r w:rsidR="00FC03C6">
                    <w:t xml:space="preserve">| </w:t>
                  </w:r>
                  <w:r>
                    <w:t>01-134212-072</w:t>
                  </w:r>
                </w:p>
              </w:tc>
            </w:tr>
            <w:tr w:rsidR="00FC03C6" w:rsidRPr="00A85B6F" w:rsidTr="0059680C">
              <w:trPr>
                <w:trHeight w:val="8064"/>
              </w:trPr>
              <w:tc>
                <w:tcPr>
                  <w:tcW w:w="5000" w:type="pct"/>
                  <w:tcBorders>
                    <w:top w:val="single" w:sz="12" w:space="0" w:color="FFD556" w:themeColor="accent1"/>
                    <w:left w:val="single" w:sz="12" w:space="0" w:color="FFD556" w:themeColor="accent1"/>
                    <w:bottom w:val="single" w:sz="12" w:space="0" w:color="FFD556" w:themeColor="accent1"/>
                    <w:right w:val="nil"/>
                  </w:tcBorders>
                  <w:tcMar>
                    <w:top w:w="403" w:type="dxa"/>
                  </w:tcMar>
                </w:tcPr>
                <w:p w:rsidR="00FC03C6" w:rsidRDefault="002256B7" w:rsidP="00346ED4">
                  <w:pPr>
                    <w:pStyle w:val="Date"/>
                  </w:pPr>
                  <w:r>
                    <w:t>Hey , Welcome to our Little application !!!!</w:t>
                  </w:r>
                </w:p>
                <w:p w:rsidR="00FC03C6" w:rsidRDefault="00FC03C6" w:rsidP="00346ED4">
                  <w:pPr>
                    <w:pStyle w:val="Salutation"/>
                  </w:pPr>
                </w:p>
                <w:p w:rsidR="00FC03C6" w:rsidRDefault="002256B7" w:rsidP="002256B7">
                  <w:r>
                    <w:t>This program might look ordinary at first glance as</w:t>
                  </w:r>
                </w:p>
                <w:p w:rsidR="002256B7" w:rsidRDefault="002256B7" w:rsidP="002256B7">
                  <w:r>
                    <w:t>It only creates some files and then fetches the data from them .</w:t>
                  </w:r>
                </w:p>
                <w:p w:rsidR="002256B7" w:rsidRDefault="002256B7" w:rsidP="002256B7">
                  <w:r>
                    <w:t>But the working and the functionality of our app</w:t>
                  </w:r>
                </w:p>
                <w:p w:rsidR="002256B7" w:rsidRDefault="002256B7" w:rsidP="002256B7">
                  <w:r>
                    <w:t>Lies behind the scenes .</w:t>
                  </w:r>
                </w:p>
                <w:p w:rsidR="002256B7" w:rsidRDefault="002256B7" w:rsidP="002256B7"/>
                <w:p w:rsidR="002256B7" w:rsidRDefault="002256B7" w:rsidP="002256B7"/>
                <w:p w:rsidR="002256B7" w:rsidRDefault="002256B7" w:rsidP="002256B7">
                  <w:r>
                    <w:t xml:space="preserve">Using this very app the users , yes multiple users </w:t>
                  </w:r>
                </w:p>
                <w:p w:rsidR="002256B7" w:rsidRDefault="002256B7" w:rsidP="002256B7">
                  <w:r>
                    <w:t xml:space="preserve">Can chats  in-between two devices . Over the </w:t>
                  </w:r>
                </w:p>
                <w:p w:rsidR="002256B7" w:rsidRDefault="002256B7" w:rsidP="002256B7">
                  <w:r>
                    <w:t>Internet . How that works you might think ?</w:t>
                  </w:r>
                </w:p>
                <w:p w:rsidR="002256B7" w:rsidRDefault="002256B7" w:rsidP="002256B7"/>
                <w:p w:rsidR="002256B7" w:rsidRDefault="002256B7" w:rsidP="002256B7">
                  <w:r>
                    <w:t>Let me take you on the journey of the creation of tthis app and its working and logics .</w:t>
                  </w:r>
                </w:p>
                <w:p w:rsidR="00FC03C6" w:rsidRDefault="008E11E7" w:rsidP="00346ED4">
                  <w:pPr>
                    <w:pStyle w:val="Closing"/>
                  </w:pPr>
                  <w:sdt>
                    <w:sdtPr>
                      <w:alias w:val="Sincerely:"/>
                      <w:tag w:val="Sincerely:"/>
                      <w:id w:val="1167130124"/>
                      <w:placeholder>
                        <w:docPart w:val="7DBEFC8798014EE399A271675BC38F61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>
                        <w:t>Sincerely</w:t>
                      </w:r>
                    </w:sdtContent>
                  </w:sdt>
                  <w:r w:rsidR="00FC03C6">
                    <w:t>,</w:t>
                  </w:r>
                </w:p>
                <w:p w:rsidR="002256B7" w:rsidRPr="002256B7" w:rsidRDefault="002256B7" w:rsidP="002256B7">
                  <w:pPr>
                    <w:pStyle w:val="Signature"/>
                  </w:pPr>
                  <w:r>
                    <w:t>Team of</w:t>
                  </w:r>
                </w:p>
                <w:sdt>
                  <w:sdtPr>
                    <w:alias w:val="Enter your name:"/>
                    <w:tag w:val="Enter your name:"/>
                    <w:id w:val="-1411686888"/>
                    <w:placeholder>
                      <w:docPart w:val="5D1CAC0B8C0A40ECA2F01E2FC4746DC1"/>
                    </w:placeholder>
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<w15:appearance w15:val="hidden"/>
                    <w:text/>
                  </w:sdtPr>
                  <w:sdtEndPr/>
                  <w:sdtContent>
                    <w:p w:rsidR="00FC03C6" w:rsidRPr="006C6A07" w:rsidRDefault="002256B7" w:rsidP="00346ED4">
                      <w:pPr>
                        <w:pStyle w:val="Signature"/>
                      </w:pPr>
                      <w:r>
                        <w:t>Fake whatsapp</w:t>
                      </w:r>
                    </w:p>
                  </w:sdtContent>
                </w:sdt>
              </w:tc>
            </w:tr>
          </w:tbl>
          <w:p w:rsidR="00FC03C6" w:rsidRPr="00A85B6F" w:rsidRDefault="00FC03C6" w:rsidP="00346ED4"/>
        </w:tc>
        <w:tc>
          <w:tcPr>
            <w:tcW w:w="4452" w:type="dxa"/>
            <w:tcBorders>
              <w:left w:val="single" w:sz="12" w:space="0" w:color="FFD556" w:themeColor="accent1"/>
            </w:tcBorders>
            <w:tcMar>
              <w:bottom w:w="0" w:type="dxa"/>
            </w:tcMar>
          </w:tcPr>
          <w:tbl>
            <w:tblPr>
              <w:tblpPr w:leftFromText="180" w:rightFromText="180" w:horzAnchor="page" w:tblpX="601" w:tblpY="1548"/>
              <w:tblOverlap w:val="never"/>
              <w:tblW w:w="4990" w:type="pct"/>
              <w:tblLayout w:type="fixed"/>
              <w:tblCellMar>
                <w:left w:w="360" w:type="dxa"/>
                <w:bottom w:w="403" w:type="dxa"/>
                <w:right w:w="360" w:type="dxa"/>
              </w:tblCellMar>
              <w:tblLook w:val="04A0" w:firstRow="1" w:lastRow="0" w:firstColumn="1" w:lastColumn="0" w:noHBand="0" w:noVBand="1"/>
              <w:tblDescription w:val="Right side layout table"/>
            </w:tblPr>
            <w:tblGrid>
              <w:gridCol w:w="4413"/>
            </w:tblGrid>
            <w:tr w:rsidR="00FC03C6" w:rsidRPr="00A85B6F" w:rsidTr="002256B7">
              <w:trPr>
                <w:trHeight w:hRule="exact" w:val="2981"/>
              </w:trPr>
              <w:tc>
                <w:tcPr>
                  <w:tcW w:w="5000" w:type="pct"/>
                  <w:tcBorders>
                    <w:top w:val="single" w:sz="12" w:space="0" w:color="FFD556" w:themeColor="accent1"/>
                    <w:bottom w:val="single" w:sz="12" w:space="0" w:color="FFD556" w:themeColor="accent1"/>
                    <w:right w:val="single" w:sz="12" w:space="0" w:color="FFD556" w:themeColor="accent1"/>
                  </w:tcBorders>
                  <w:shd w:val="clear" w:color="auto" w:fill="FFD556" w:themeFill="accent1"/>
                  <w:tcMar>
                    <w:top w:w="0" w:type="dxa"/>
                  </w:tcMar>
                </w:tcPr>
                <w:p w:rsidR="00FC03C6" w:rsidRPr="00A85B6F" w:rsidRDefault="008E11E7" w:rsidP="00346ED4">
                  <w:pPr>
                    <w:pStyle w:val="Heading1"/>
                  </w:pPr>
                  <w:sdt>
                    <w:sdtPr>
                      <w:alias w:val="Contact:"/>
                      <w:tag w:val="Contact:"/>
                      <w:id w:val="319159961"/>
                      <w:placeholder>
                        <w:docPart w:val="665F391FB2424AF18C39C9FB71B244E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>
                        <w:t>Contact</w:t>
                      </w:r>
                    </w:sdtContent>
                  </w:sdt>
                </w:p>
                <w:p w:rsidR="00FC03C6" w:rsidRPr="00FC03C6" w:rsidRDefault="008E11E7" w:rsidP="00FC03C6">
                  <w:pPr>
                    <w:pStyle w:val="Heading2"/>
                  </w:pPr>
                  <w:sdt>
                    <w:sdtPr>
                      <w:alias w:val="Enter address:"/>
                      <w:tag w:val="Enter address:"/>
                      <w:id w:val="-188298870"/>
                      <w:placeholder>
                        <w:docPart w:val="B958F67D00744DB1B2DA92093C9CA3E5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 w:rsidRPr="00FC03C6">
                        <w:t>Address</w:t>
                      </w:r>
                    </w:sdtContent>
                  </w:sdt>
                </w:p>
                <w:p w:rsidR="00FC03C6" w:rsidRPr="00FC03C6" w:rsidRDefault="008E11E7" w:rsidP="00FC03C6">
                  <w:pPr>
                    <w:pStyle w:val="Heading2"/>
                  </w:pPr>
                  <w:sdt>
                    <w:sdtPr>
                      <w:alias w:val="Enter City, ST ZIP:"/>
                      <w:tag w:val="Enter City, ST ZIP:"/>
                      <w:id w:val="463864925"/>
                      <w:placeholder>
                        <w:docPart w:val="39C65D30E08A450F81AA26F5D0A6D397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 w:rsidRPr="00FC03C6">
                        <w:t>City, ST ZIP</w:t>
                      </w:r>
                    </w:sdtContent>
                  </w:sdt>
                </w:p>
                <w:p w:rsidR="00FC03C6" w:rsidRPr="00FC03C6" w:rsidRDefault="008E11E7" w:rsidP="00FC03C6">
                  <w:pPr>
                    <w:pStyle w:val="Heading2"/>
                  </w:pPr>
                  <w:sdt>
                    <w:sdtPr>
                      <w:alias w:val="Enter email:"/>
                      <w:tag w:val="Enter email:"/>
                      <w:id w:val="1917984406"/>
                      <w:placeholder>
                        <w:docPart w:val="389F02A6C0954B6589B6EA4A54CCC918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 w:rsidRPr="00FC03C6">
                        <w:t>Email</w:t>
                      </w:r>
                    </w:sdtContent>
                  </w:sdt>
                </w:p>
                <w:p w:rsidR="00FC03C6" w:rsidRPr="00FC03C6" w:rsidRDefault="008E11E7" w:rsidP="00FC03C6">
                  <w:pPr>
                    <w:pStyle w:val="Heading2"/>
                  </w:pPr>
                  <w:sdt>
                    <w:sdtPr>
                      <w:alias w:val="Enter telephone:"/>
                      <w:tag w:val="Enter telephone:"/>
                      <w:id w:val="848843887"/>
                      <w:placeholder>
                        <w:docPart w:val="B381A292C042419BB254B59B0FD744A9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FC03C6" w:rsidRPr="00FC03C6">
                        <w:t>Telephone</w:t>
                      </w:r>
                    </w:sdtContent>
                  </w:sdt>
                </w:p>
              </w:tc>
            </w:tr>
          </w:tbl>
          <w:p w:rsidR="00FC03C6" w:rsidRPr="00A85B6F" w:rsidRDefault="002256B7" w:rsidP="00346ED4">
            <w:r w:rsidRPr="002256B7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-299085</wp:posOffset>
                  </wp:positionH>
                  <wp:positionV relativeFrom="paragraph">
                    <wp:posOffset>1173480</wp:posOffset>
                  </wp:positionV>
                  <wp:extent cx="4570095" cy="4232256"/>
                  <wp:effectExtent l="0" t="0" r="190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095" cy="423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A1C17" w:rsidRDefault="00BA1C17" w:rsidP="00FC03C6"/>
    <w:p w:rsidR="002256B7" w:rsidRDefault="002256B7" w:rsidP="00FC03C6"/>
    <w:p w:rsidR="002256B7" w:rsidRDefault="002256B7" w:rsidP="00FC03C6">
      <w:pPr>
        <w:rPr>
          <w:sz w:val="72"/>
          <w:szCs w:val="72"/>
        </w:rPr>
      </w:pPr>
      <w:r w:rsidRPr="002256B7">
        <w:rPr>
          <w:sz w:val="72"/>
          <w:szCs w:val="72"/>
        </w:rPr>
        <w:lastRenderedPageBreak/>
        <w:t>The Home Screen</w:t>
      </w:r>
    </w:p>
    <w:p w:rsidR="002256B7" w:rsidRDefault="002256B7" w:rsidP="00FC03C6">
      <w:pPr>
        <w:rPr>
          <w:sz w:val="72"/>
          <w:szCs w:val="72"/>
        </w:rPr>
      </w:pPr>
      <w:r w:rsidRPr="002256B7">
        <w:drawing>
          <wp:anchor distT="0" distB="0" distL="114300" distR="114300" simplePos="0" relativeHeight="251660288" behindDoc="0" locked="0" layoutInCell="1" allowOverlap="1" wp14:anchorId="193F33F4" wp14:editId="28B8CCD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570095" cy="4232256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423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56B7">
        <w:rPr>
          <w:sz w:val="72"/>
          <w:szCs w:val="72"/>
        </w:rPr>
        <w:t xml:space="preserve"> </w:t>
      </w:r>
    </w:p>
    <w:p w:rsidR="002256B7" w:rsidRPr="002256B7" w:rsidRDefault="002256B7" w:rsidP="002256B7">
      <w:pPr>
        <w:rPr>
          <w:sz w:val="72"/>
          <w:szCs w:val="72"/>
        </w:rPr>
      </w:pPr>
    </w:p>
    <w:p w:rsidR="002256B7" w:rsidRPr="002256B7" w:rsidRDefault="002256B7" w:rsidP="002256B7">
      <w:pPr>
        <w:rPr>
          <w:sz w:val="72"/>
          <w:szCs w:val="72"/>
        </w:rPr>
      </w:pPr>
    </w:p>
    <w:p w:rsidR="002256B7" w:rsidRPr="002256B7" w:rsidRDefault="002256B7" w:rsidP="002256B7">
      <w:pPr>
        <w:rPr>
          <w:sz w:val="72"/>
          <w:szCs w:val="72"/>
        </w:rPr>
      </w:pPr>
    </w:p>
    <w:p w:rsidR="002256B7" w:rsidRPr="002256B7" w:rsidRDefault="002256B7" w:rsidP="002256B7">
      <w:pPr>
        <w:rPr>
          <w:sz w:val="72"/>
          <w:szCs w:val="72"/>
        </w:rPr>
      </w:pPr>
    </w:p>
    <w:p w:rsidR="002256B7" w:rsidRPr="002256B7" w:rsidRDefault="002256B7" w:rsidP="002256B7">
      <w:pPr>
        <w:rPr>
          <w:sz w:val="72"/>
          <w:szCs w:val="72"/>
        </w:rPr>
      </w:pPr>
    </w:p>
    <w:p w:rsidR="002256B7" w:rsidRDefault="002256B7" w:rsidP="002256B7">
      <w:pPr>
        <w:rPr>
          <w:sz w:val="72"/>
          <w:szCs w:val="72"/>
        </w:rPr>
      </w:pPr>
    </w:p>
    <w:p w:rsidR="002256B7" w:rsidRDefault="002256B7" w:rsidP="002256B7">
      <w:pPr>
        <w:rPr>
          <w:sz w:val="28"/>
          <w:szCs w:val="28"/>
        </w:rPr>
      </w:pPr>
      <w:r w:rsidRPr="002256B7">
        <w:rPr>
          <w:sz w:val="28"/>
          <w:szCs w:val="28"/>
        </w:rPr>
        <w:t xml:space="preserve">Upon clicking the  .exe </w:t>
      </w:r>
      <w:r>
        <w:rPr>
          <w:sz w:val="28"/>
          <w:szCs w:val="28"/>
        </w:rPr>
        <w:t xml:space="preserve"> file of this application you are greated with an amazing enriched with colors animation pane . Which is done via the </w:t>
      </w:r>
    </w:p>
    <w:p w:rsidR="002256B7" w:rsidRDefault="002256B7" w:rsidP="002256B7">
      <w:pPr>
        <w:rPr>
          <w:sz w:val="28"/>
          <w:szCs w:val="28"/>
        </w:rPr>
      </w:pPr>
      <w:r>
        <w:rPr>
          <w:sz w:val="28"/>
          <w:szCs w:val="28"/>
        </w:rPr>
        <w:t>Function :</w:t>
      </w:r>
      <w:r w:rsidRPr="002256B7">
        <w:rPr>
          <w:noProof/>
          <w:lang w:val="en-GB" w:eastAsia="en-GB"/>
        </w:rPr>
        <w:t xml:space="preserve"> </w:t>
      </w:r>
    </w:p>
    <w:p w:rsidR="002256B7" w:rsidRPr="00DF671F" w:rsidRDefault="002256B7" w:rsidP="002256B7">
      <w:pPr>
        <w:rPr>
          <w:b/>
          <w:sz w:val="28"/>
          <w:szCs w:val="28"/>
        </w:rPr>
      </w:pPr>
      <w:r w:rsidRPr="00DF671F">
        <w:rPr>
          <w:b/>
          <w:sz w:val="28"/>
          <w:szCs w:val="28"/>
        </w:rPr>
        <w:t>greetings( )</w:t>
      </w:r>
    </w:p>
    <w:p w:rsidR="002256B7" w:rsidRPr="00DF671F" w:rsidRDefault="00DF671F" w:rsidP="002256B7">
      <w:pPr>
        <w:rPr>
          <w:b/>
          <w:sz w:val="28"/>
          <w:szCs w:val="28"/>
        </w:rPr>
      </w:pPr>
      <w:r w:rsidRPr="00DF671F">
        <w:rPr>
          <w:b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2312670</wp:posOffset>
            </wp:positionH>
            <wp:positionV relativeFrom="paragraph">
              <wp:posOffset>10795</wp:posOffset>
            </wp:positionV>
            <wp:extent cx="3293059" cy="2855595"/>
            <wp:effectExtent l="0" t="0" r="317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59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6B7" w:rsidRPr="00DF671F">
        <w:rPr>
          <w:b/>
          <w:sz w:val="28"/>
          <w:szCs w:val="28"/>
        </w:rPr>
        <w:t>loading(  )</w:t>
      </w:r>
    </w:p>
    <w:p w:rsidR="002256B7" w:rsidRDefault="00DF671F" w:rsidP="002256B7">
      <w:pPr>
        <w:rPr>
          <w:sz w:val="28"/>
          <w:szCs w:val="28"/>
        </w:rPr>
      </w:pPr>
      <w:r w:rsidRPr="00DF671F">
        <w:rPr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539115</wp:posOffset>
            </wp:positionV>
            <wp:extent cx="3460115" cy="1822558"/>
            <wp:effectExtent l="0" t="0" r="698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182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71F">
        <w:rPr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3590990" cy="2361565"/>
            <wp:effectExtent l="0" t="0" r="952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6B7" w:rsidRPr="00DF671F">
        <w:rPr>
          <w:b/>
          <w:sz w:val="28"/>
          <w:szCs w:val="28"/>
        </w:rPr>
        <w:t xml:space="preserve">Loading_animation( </w:t>
      </w:r>
      <w:r w:rsidR="002256B7">
        <w:rPr>
          <w:sz w:val="28"/>
          <w:szCs w:val="28"/>
        </w:rPr>
        <w:t xml:space="preserve">)  </w:t>
      </w: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28"/>
          <w:szCs w:val="28"/>
        </w:rPr>
      </w:pPr>
    </w:p>
    <w:p w:rsidR="00DF671F" w:rsidRDefault="00DF671F" w:rsidP="002256B7">
      <w:pPr>
        <w:rPr>
          <w:sz w:val="72"/>
          <w:szCs w:val="72"/>
        </w:rPr>
      </w:pPr>
      <w:r w:rsidRPr="00DF671F">
        <w:rPr>
          <w:b/>
          <w:sz w:val="72"/>
          <w:szCs w:val="72"/>
        </w:rPr>
        <w:lastRenderedPageBreak/>
        <w:t>The Sudden Loading Bar</w:t>
      </w:r>
    </w:p>
    <w:p w:rsidR="00DF671F" w:rsidRDefault="00DF671F" w:rsidP="002256B7">
      <w:pPr>
        <w:rPr>
          <w:sz w:val="72"/>
          <w:szCs w:val="72"/>
        </w:rPr>
      </w:pPr>
      <w:r>
        <w:rPr>
          <w:noProof/>
          <w:lang w:val="en-GB" w:eastAsia="en-GB"/>
        </w:rPr>
        <w:drawing>
          <wp:inline distT="0" distB="0" distL="0" distR="0" wp14:anchorId="2E6E7932" wp14:editId="5206849E">
            <wp:extent cx="4229100" cy="245642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56" t="9409" r="36825" b="32332"/>
                    <a:stretch/>
                  </pic:blipFill>
                  <pic:spPr bwMode="auto">
                    <a:xfrm>
                      <a:off x="0" y="0"/>
                      <a:ext cx="4244052" cy="246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671F">
        <w:rPr>
          <w:sz w:val="72"/>
          <w:szCs w:val="72"/>
        </w:rPr>
        <w:t xml:space="preserve"> </w:t>
      </w: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>This Is happening due to the function ,</w:t>
      </w:r>
    </w:p>
    <w:p w:rsidR="00591EE4" w:rsidRDefault="00591EE4" w:rsidP="002256B7">
      <w:pPr>
        <w:rPr>
          <w:b/>
          <w:sz w:val="32"/>
          <w:szCs w:val="32"/>
        </w:rPr>
      </w:pPr>
    </w:p>
    <w:p w:rsidR="00DF671F" w:rsidRDefault="00DF671F" w:rsidP="002256B7">
      <w:pPr>
        <w:rPr>
          <w:b/>
          <w:sz w:val="32"/>
          <w:szCs w:val="32"/>
        </w:rPr>
      </w:pPr>
      <w:r w:rsidRPr="00DF671F">
        <w:rPr>
          <w:b/>
          <w:sz w:val="32"/>
          <w:szCs w:val="32"/>
        </w:rPr>
        <w:t xml:space="preserve">Loading(int  , int )  </w:t>
      </w:r>
    </w:p>
    <w:p w:rsidR="00DF671F" w:rsidRDefault="00DF671F" w:rsidP="002256B7">
      <w:pPr>
        <w:rPr>
          <w:b/>
          <w:sz w:val="32"/>
          <w:szCs w:val="32"/>
        </w:rPr>
      </w:pP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 xml:space="preserve">This function takes two </w:t>
      </w: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 xml:space="preserve">Parameters . </w:t>
      </w: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 xml:space="preserve">The first one controls the </w:t>
      </w: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 xml:space="preserve">Loading speed of the bar </w:t>
      </w:r>
    </w:p>
    <w:p w:rsidR="00DF671F" w:rsidRP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 xml:space="preserve">And the second one controls the </w:t>
      </w:r>
    </w:p>
    <w:p w:rsidR="00DF671F" w:rsidRDefault="00DF671F" w:rsidP="002256B7">
      <w:pPr>
        <w:rPr>
          <w:sz w:val="32"/>
          <w:szCs w:val="32"/>
        </w:rPr>
      </w:pPr>
      <w:r w:rsidRPr="00DF671F">
        <w:rPr>
          <w:sz w:val="32"/>
          <w:szCs w:val="32"/>
        </w:rPr>
        <w:t>Length of the loading bar  .</w:t>
      </w:r>
    </w:p>
    <w:p w:rsidR="00DF671F" w:rsidRDefault="00DF671F" w:rsidP="002256B7">
      <w:pPr>
        <w:rPr>
          <w:sz w:val="32"/>
          <w:szCs w:val="32"/>
        </w:rPr>
      </w:pPr>
    </w:p>
    <w:p w:rsidR="00DF671F" w:rsidRDefault="00DF671F" w:rsidP="002256B7">
      <w:pPr>
        <w:rPr>
          <w:sz w:val="32"/>
          <w:szCs w:val="32"/>
        </w:rPr>
      </w:pPr>
      <w:r>
        <w:rPr>
          <w:sz w:val="32"/>
          <w:szCs w:val="32"/>
        </w:rPr>
        <w:t xml:space="preserve">To achieve this effect we are using : </w:t>
      </w:r>
    </w:p>
    <w:p w:rsidR="00DF671F" w:rsidRPr="00DF671F" w:rsidRDefault="00DF671F" w:rsidP="00DF671F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48"/>
          <w:szCs w:val="48"/>
          <w:lang w:val="en-GB" w:eastAsia="en-GB"/>
        </w:rPr>
      </w:pPr>
      <w:r w:rsidRPr="00DF671F">
        <w:rPr>
          <w:rFonts w:ascii="Consolas" w:eastAsia="Times New Roman" w:hAnsi="Consolas" w:cs="Times New Roman"/>
          <w:color w:val="E1EFFF"/>
          <w:sz w:val="48"/>
          <w:szCs w:val="48"/>
          <w:lang w:val="en-GB" w:eastAsia="en-GB"/>
        </w:rPr>
        <w:t>#</w:t>
      </w:r>
      <w:r w:rsidRPr="00DF671F">
        <w:rPr>
          <w:rFonts w:ascii="Consolas" w:eastAsia="Times New Roman" w:hAnsi="Consolas" w:cs="Times New Roman"/>
          <w:color w:val="FF9D00"/>
          <w:sz w:val="48"/>
          <w:szCs w:val="48"/>
          <w:lang w:val="en-GB" w:eastAsia="en-GB"/>
        </w:rPr>
        <w:t>include</w:t>
      </w:r>
      <w:r w:rsidRPr="00DF671F">
        <w:rPr>
          <w:rFonts w:ascii="Consolas" w:eastAsia="Times New Roman" w:hAnsi="Consolas" w:cs="Times New Roman"/>
          <w:color w:val="92FC79"/>
          <w:sz w:val="48"/>
          <w:szCs w:val="48"/>
          <w:lang w:val="en-GB" w:eastAsia="en-GB"/>
        </w:rPr>
        <w:t>&lt;</w:t>
      </w:r>
      <w:r w:rsidRPr="00DF671F">
        <w:rPr>
          <w:rFonts w:ascii="Consolas" w:eastAsia="Times New Roman" w:hAnsi="Consolas" w:cs="Times New Roman"/>
          <w:color w:val="A5FF90"/>
          <w:sz w:val="48"/>
          <w:szCs w:val="48"/>
          <w:lang w:val="en-GB" w:eastAsia="en-GB"/>
        </w:rPr>
        <w:t>windows.h</w:t>
      </w:r>
      <w:r w:rsidRPr="00DF671F">
        <w:rPr>
          <w:rFonts w:ascii="Consolas" w:eastAsia="Times New Roman" w:hAnsi="Consolas" w:cs="Times New Roman"/>
          <w:color w:val="92FC79"/>
          <w:sz w:val="48"/>
          <w:szCs w:val="48"/>
          <w:lang w:val="en-GB" w:eastAsia="en-GB"/>
        </w:rPr>
        <w:t>&gt;</w:t>
      </w:r>
    </w:p>
    <w:p w:rsidR="00DF671F" w:rsidRPr="00DF671F" w:rsidRDefault="00DF671F" w:rsidP="002256B7">
      <w:pPr>
        <w:rPr>
          <w:sz w:val="32"/>
          <w:szCs w:val="32"/>
        </w:rPr>
      </w:pPr>
    </w:p>
    <w:p w:rsidR="00DF671F" w:rsidRPr="00DF671F" w:rsidRDefault="00DF671F" w:rsidP="002256B7">
      <w:pPr>
        <w:rPr>
          <w:b/>
          <w:sz w:val="32"/>
          <w:szCs w:val="32"/>
        </w:rPr>
      </w:pPr>
      <w:r w:rsidRPr="00DF671F">
        <w:rPr>
          <w:b/>
          <w:sz w:val="32"/>
          <w:szCs w:val="32"/>
        </w:rPr>
        <w:t>We are using the predefined function  Sleep(n) ; which pauses n-mili seconds after printing . a unit/char of our loading bar .</w:t>
      </w:r>
    </w:p>
    <w:p w:rsidR="00DF671F" w:rsidRDefault="00DF671F" w:rsidP="002256B7">
      <w:pPr>
        <w:rPr>
          <w:b/>
          <w:sz w:val="32"/>
          <w:szCs w:val="32"/>
        </w:rPr>
      </w:pPr>
    </w:p>
    <w:p w:rsidR="00DF671F" w:rsidRDefault="00DF671F" w:rsidP="002256B7">
      <w:pPr>
        <w:rPr>
          <w:b/>
          <w:sz w:val="32"/>
          <w:szCs w:val="32"/>
        </w:rPr>
      </w:pPr>
    </w:p>
    <w:p w:rsidR="00DF671F" w:rsidRDefault="00DF671F" w:rsidP="002256B7">
      <w:pPr>
        <w:rPr>
          <w:b/>
          <w:sz w:val="32"/>
          <w:szCs w:val="32"/>
        </w:rPr>
      </w:pPr>
    </w:p>
    <w:p w:rsidR="00DF671F" w:rsidRDefault="00DF671F" w:rsidP="002256B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In the extended ASCII table we have a set of unique </w:t>
      </w:r>
    </w:p>
    <w:p w:rsidR="00DF671F" w:rsidRDefault="00DF671F" w:rsidP="002256B7">
      <w:pPr>
        <w:rPr>
          <w:b/>
          <w:sz w:val="32"/>
          <w:szCs w:val="32"/>
        </w:rPr>
      </w:pPr>
      <w:r>
        <w:rPr>
          <w:b/>
          <w:sz w:val="32"/>
          <w:szCs w:val="32"/>
        </w:rPr>
        <w:t>Characters at  values 176 , 177 , 178 and 219 .</w:t>
      </w:r>
    </w:p>
    <w:p w:rsidR="00DF671F" w:rsidRDefault="00DF671F" w:rsidP="002256B7">
      <w:pPr>
        <w:rPr>
          <w:b/>
          <w:sz w:val="32"/>
          <w:szCs w:val="32"/>
        </w:rPr>
      </w:pPr>
    </w:p>
    <w:p w:rsidR="00DF671F" w:rsidRDefault="00591EE4" w:rsidP="002256B7">
      <w:pPr>
        <w:rPr>
          <w:b/>
          <w:sz w:val="32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3034030</wp:posOffset>
            </wp:positionV>
            <wp:extent cx="3132125" cy="2796540"/>
            <wp:effectExtent l="0" t="0" r="0" b="3810"/>
            <wp:wrapNone/>
            <wp:docPr id="9" name="Picture 9" descr="JAVA extended ASCII table usag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extended ASCII table usage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6" t="-3833" r="47967" b="79867"/>
                    <a:stretch/>
                  </pic:blipFill>
                  <pic:spPr bwMode="auto">
                    <a:xfrm>
                      <a:off x="0" y="0"/>
                      <a:ext cx="31321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inline distT="0" distB="0" distL="0" distR="0" wp14:anchorId="279FE975" wp14:editId="3CCBEADF">
            <wp:extent cx="5455920" cy="3192780"/>
            <wp:effectExtent l="0" t="0" r="0" b="7620"/>
            <wp:docPr id="10" name="Picture 10" descr="JAVA extended ASCII table usag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extended ASCII table usage - Stack Over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1F" w:rsidRDefault="00DF671F" w:rsidP="002256B7">
      <w:pPr>
        <w:rPr>
          <w:b/>
          <w:sz w:val="32"/>
          <w:szCs w:val="32"/>
        </w:rPr>
      </w:pPr>
    </w:p>
    <w:p w:rsidR="00591EE4" w:rsidRDefault="00591EE4" w:rsidP="002256B7">
      <w:pPr>
        <w:rPr>
          <w:b/>
          <w:sz w:val="32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2042160</wp:posOffset>
            </wp:positionH>
            <wp:positionV relativeFrom="paragraph">
              <wp:posOffset>184785</wp:posOffset>
            </wp:positionV>
            <wp:extent cx="1623060" cy="2596896"/>
            <wp:effectExtent l="0" t="0" r="0" b="0"/>
            <wp:wrapNone/>
            <wp:docPr id="8" name="Picture 8" descr="JAVA extended ASCII table usag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extended ASCII table usage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55" t="61686" r="24559" b="5543"/>
                    <a:stretch/>
                  </pic:blipFill>
                  <pic:spPr bwMode="auto">
                    <a:xfrm>
                      <a:off x="0" y="0"/>
                      <a:ext cx="1623060" cy="25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EE4" w:rsidRDefault="00591EE4" w:rsidP="002256B7">
      <w:pPr>
        <w:rPr>
          <w:b/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  <w:r w:rsidRPr="00DF671F">
        <w:rPr>
          <w:b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1313738" wp14:editId="782031D6">
            <wp:simplePos x="0" y="0"/>
            <wp:positionH relativeFrom="margin">
              <wp:posOffset>3764280</wp:posOffset>
            </wp:positionH>
            <wp:positionV relativeFrom="paragraph">
              <wp:posOffset>-242570</wp:posOffset>
            </wp:positionV>
            <wp:extent cx="3460115" cy="1822558"/>
            <wp:effectExtent l="0" t="0" r="698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182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EE4" w:rsidRPr="00591EE4" w:rsidRDefault="00591EE4" w:rsidP="00591EE4">
      <w:pPr>
        <w:rPr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</w:p>
    <w:p w:rsidR="00591EE4" w:rsidRPr="00591EE4" w:rsidRDefault="00591EE4" w:rsidP="00591EE4">
      <w:pPr>
        <w:rPr>
          <w:sz w:val="32"/>
          <w:szCs w:val="32"/>
        </w:rPr>
      </w:pPr>
    </w:p>
    <w:p w:rsidR="00591EE4" w:rsidRDefault="00591EE4" w:rsidP="00591EE4">
      <w:pPr>
        <w:rPr>
          <w:sz w:val="32"/>
          <w:szCs w:val="32"/>
        </w:rPr>
      </w:pPr>
    </w:p>
    <w:p w:rsidR="00591EE4" w:rsidRDefault="00591EE4" w:rsidP="00591EE4">
      <w:pPr>
        <w:rPr>
          <w:sz w:val="32"/>
          <w:szCs w:val="32"/>
        </w:rPr>
      </w:pPr>
    </w:p>
    <w:p w:rsidR="00591EE4" w:rsidRDefault="00591EE4" w:rsidP="00591EE4">
      <w:pPr>
        <w:tabs>
          <w:tab w:val="left" w:pos="1152"/>
        </w:tabs>
        <w:rPr>
          <w:sz w:val="32"/>
          <w:szCs w:val="32"/>
        </w:rPr>
      </w:pPr>
      <w:r>
        <w:rPr>
          <w:sz w:val="32"/>
          <w:szCs w:val="32"/>
        </w:rPr>
        <w:t xml:space="preserve">These special characters are being printed  using a for loop , in the same line which creates the effect of animated loading bar . </w:t>
      </w:r>
    </w:p>
    <w:p w:rsidR="00591EE4" w:rsidRDefault="00591EE4" w:rsidP="00591EE4">
      <w:pPr>
        <w:tabs>
          <w:tab w:val="left" w:pos="1152"/>
        </w:tabs>
        <w:rPr>
          <w:sz w:val="32"/>
          <w:szCs w:val="32"/>
        </w:rPr>
      </w:pPr>
    </w:p>
    <w:p w:rsidR="00591EE4" w:rsidRDefault="00591EE4" w:rsidP="00591EE4">
      <w:pPr>
        <w:tabs>
          <w:tab w:val="left" w:pos="1152"/>
        </w:tabs>
        <w:rPr>
          <w:sz w:val="32"/>
          <w:szCs w:val="32"/>
        </w:rPr>
      </w:pPr>
    </w:p>
    <w:p w:rsidR="00591EE4" w:rsidRDefault="00591EE4" w:rsidP="00591EE4">
      <w:pPr>
        <w:tabs>
          <w:tab w:val="left" w:pos="1152"/>
        </w:tabs>
        <w:rPr>
          <w:sz w:val="72"/>
          <w:szCs w:val="72"/>
        </w:rPr>
      </w:pPr>
      <w:r w:rsidRPr="00591EE4">
        <w:rPr>
          <w:sz w:val="72"/>
          <w:szCs w:val="7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640080</wp:posOffset>
            </wp:positionV>
            <wp:extent cx="5068286" cy="29108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286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EE4">
        <w:rPr>
          <w:b/>
          <w:sz w:val="72"/>
          <w:szCs w:val="72"/>
        </w:rPr>
        <w:t>The Main Menu</w:t>
      </w:r>
    </w:p>
    <w:p w:rsidR="00591EE4" w:rsidRDefault="00591EE4" w:rsidP="00591EE4">
      <w:pPr>
        <w:tabs>
          <w:tab w:val="left" w:pos="1152"/>
        </w:tabs>
        <w:rPr>
          <w:sz w:val="72"/>
          <w:szCs w:val="72"/>
        </w:rPr>
      </w:pPr>
      <w:r w:rsidRPr="00591EE4">
        <w:rPr>
          <w:sz w:val="72"/>
          <w:szCs w:val="7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4026535</wp:posOffset>
            </wp:positionH>
            <wp:positionV relativeFrom="paragraph">
              <wp:posOffset>2046605</wp:posOffset>
            </wp:positionV>
            <wp:extent cx="4071716" cy="3663950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716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EE4">
        <w:rPr>
          <w:sz w:val="72"/>
          <w:szCs w:val="72"/>
        </w:rPr>
        <w:t xml:space="preserve"> </w:t>
      </w:r>
    </w:p>
    <w:p w:rsidR="00591EE4" w:rsidRPr="00591EE4" w:rsidRDefault="00591EE4" w:rsidP="00591EE4">
      <w:pPr>
        <w:rPr>
          <w:sz w:val="72"/>
          <w:szCs w:val="72"/>
        </w:rPr>
      </w:pPr>
    </w:p>
    <w:p w:rsidR="00591EE4" w:rsidRPr="00591EE4" w:rsidRDefault="00591EE4" w:rsidP="00591EE4">
      <w:pPr>
        <w:rPr>
          <w:sz w:val="72"/>
          <w:szCs w:val="72"/>
        </w:rPr>
      </w:pPr>
    </w:p>
    <w:p w:rsidR="00591EE4" w:rsidRPr="00591EE4" w:rsidRDefault="00591EE4" w:rsidP="00591EE4">
      <w:pPr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>A simple switch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 xml:space="preserve">Function that is 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>Calling awesome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>Funcitons that are #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>Doing all the magic .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Pr="00591EE4" w:rsidRDefault="00591EE4" w:rsidP="00591EE4">
      <w:pPr>
        <w:tabs>
          <w:tab w:val="left" w:pos="1488"/>
        </w:tabs>
        <w:rPr>
          <w:b/>
          <w:sz w:val="72"/>
          <w:szCs w:val="72"/>
        </w:rPr>
      </w:pPr>
      <w:r w:rsidRPr="00591EE4">
        <w:rPr>
          <w:b/>
          <w:sz w:val="72"/>
          <w:szCs w:val="72"/>
        </w:rPr>
        <w:lastRenderedPageBreak/>
        <w:t>Main Menu -&gt; 4.Exit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  <w:r>
        <w:rPr>
          <w:sz w:val="72"/>
          <w:szCs w:val="72"/>
        </w:rPr>
        <w:t>Just stops the code and exits the terminal</w:t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b/>
          <w:sz w:val="72"/>
          <w:szCs w:val="72"/>
        </w:rPr>
      </w:pPr>
      <w:r w:rsidRPr="00591EE4">
        <w:rPr>
          <w:b/>
          <w:sz w:val="72"/>
          <w:szCs w:val="72"/>
        </w:rPr>
        <w:lastRenderedPageBreak/>
        <w:t>Main Menu -&gt; 4.</w:t>
      </w:r>
      <w:r w:rsidRPr="00591EE4">
        <w:rPr>
          <w:b/>
          <w:sz w:val="72"/>
          <w:szCs w:val="72"/>
        </w:rPr>
        <w:t>Credits</w:t>
      </w: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  <w:r w:rsidRPr="00591EE4">
        <w:rPr>
          <w:sz w:val="32"/>
          <w:szCs w:val="32"/>
        </w:rPr>
        <w:t>Using a very nice blend of file handeling and structures we are doing following .</w:t>
      </w: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>1 . Creating a global structures that has 3 fields , in the string data type .</w:t>
      </w: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>2 .  Created 3  objects(variables) of type credit structure , assign them the id and names of the team members .</w:t>
      </w: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 xml:space="preserve">3 . then we are using file handeling to create a file by the name of </w:t>
      </w:r>
    </w:p>
    <w:p w:rsidR="003E40F6" w:rsidRDefault="00591EE4" w:rsidP="00591EE4">
      <w:pPr>
        <w:tabs>
          <w:tab w:val="left" w:pos="1488"/>
        </w:tabs>
        <w:rPr>
          <w:b/>
          <w:sz w:val="32"/>
          <w:szCs w:val="32"/>
        </w:rPr>
      </w:pPr>
      <w:r w:rsidRPr="00591EE4">
        <w:rPr>
          <w:b/>
          <w:sz w:val="32"/>
          <w:szCs w:val="32"/>
        </w:rPr>
        <w:t>Credits.txt</w:t>
      </w:r>
      <w:r>
        <w:rPr>
          <w:b/>
          <w:sz w:val="32"/>
          <w:szCs w:val="32"/>
        </w:rPr>
        <w:t xml:space="preserve"> , </w:t>
      </w:r>
      <w:r w:rsidR="003E40F6">
        <w:rPr>
          <w:b/>
          <w:sz w:val="32"/>
          <w:szCs w:val="32"/>
        </w:rPr>
        <w:t xml:space="preserve"> this file is created at the run time .</w:t>
      </w:r>
    </w:p>
    <w:p w:rsidR="00591EE4" w:rsidRDefault="00591EE4" w:rsidP="00591EE4">
      <w:pPr>
        <w:tabs>
          <w:tab w:val="left" w:pos="1488"/>
        </w:tabs>
        <w:rPr>
          <w:sz w:val="32"/>
          <w:szCs w:val="32"/>
        </w:rPr>
      </w:pPr>
      <w:r w:rsidRPr="00591EE4">
        <w:rPr>
          <w:sz w:val="32"/>
          <w:szCs w:val="32"/>
        </w:rPr>
        <w:t xml:space="preserve">in which we are  plugging in the </w:t>
      </w:r>
      <w:r w:rsidR="003E40F6">
        <w:rPr>
          <w:sz w:val="32"/>
          <w:szCs w:val="32"/>
        </w:rPr>
        <w:t xml:space="preserve"> values saved via the structure .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 w:rsidRPr="003E40F6">
        <w:rPr>
          <w:sz w:val="72"/>
          <w:szCs w:val="7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313690</wp:posOffset>
            </wp:positionV>
            <wp:extent cx="4556760" cy="1827237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2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4. Fetching  the data from the credits.txt file and printing .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 w:rsidRPr="003E40F6">
        <w:rPr>
          <w:b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4645660</wp:posOffset>
            </wp:positionH>
            <wp:positionV relativeFrom="paragraph">
              <wp:posOffset>94615</wp:posOffset>
            </wp:positionV>
            <wp:extent cx="2093800" cy="1851660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Pr="00591EE4" w:rsidRDefault="003E40F6" w:rsidP="00591EE4">
      <w:pPr>
        <w:tabs>
          <w:tab w:val="left" w:pos="1488"/>
        </w:tabs>
        <w:rPr>
          <w:b/>
          <w:sz w:val="32"/>
          <w:szCs w:val="32"/>
        </w:rPr>
      </w:pPr>
    </w:p>
    <w:p w:rsidR="00591EE4" w:rsidRPr="00591EE4" w:rsidRDefault="003E40F6" w:rsidP="00591EE4">
      <w:pPr>
        <w:tabs>
          <w:tab w:val="left" w:pos="1488"/>
        </w:tabs>
        <w:rPr>
          <w:b/>
          <w:sz w:val="72"/>
          <w:szCs w:val="72"/>
        </w:rPr>
      </w:pPr>
      <w:r w:rsidRPr="003E40F6">
        <w:rPr>
          <w:sz w:val="72"/>
          <w:szCs w:val="7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680720</wp:posOffset>
            </wp:positionV>
            <wp:extent cx="3439825" cy="2616023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25" cy="2616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  <w:r w:rsidRPr="003E40F6">
        <w:rPr>
          <w:sz w:val="72"/>
          <w:szCs w:val="7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246380</wp:posOffset>
            </wp:positionV>
            <wp:extent cx="2861749" cy="2565706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749" cy="2565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  <w:r w:rsidRPr="003E40F6">
        <w:rPr>
          <w:sz w:val="72"/>
          <w:szCs w:val="7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4160520</wp:posOffset>
            </wp:positionH>
            <wp:positionV relativeFrom="paragraph">
              <wp:posOffset>223520</wp:posOffset>
            </wp:positionV>
            <wp:extent cx="2985135" cy="2156236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156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b/>
          <w:sz w:val="72"/>
          <w:szCs w:val="72"/>
        </w:rPr>
      </w:pPr>
      <w:r w:rsidRPr="003E40F6">
        <w:rPr>
          <w:b/>
          <w:sz w:val="72"/>
          <w:szCs w:val="72"/>
        </w:rPr>
        <w:lastRenderedPageBreak/>
        <w:t>Main Menu -&gt; 4.</w:t>
      </w:r>
      <w:r w:rsidRPr="003E40F6">
        <w:rPr>
          <w:b/>
          <w:sz w:val="72"/>
          <w:szCs w:val="72"/>
        </w:rPr>
        <w:t>Register</w:t>
      </w:r>
    </w:p>
    <w:p w:rsidR="003E40F6" w:rsidRDefault="003E40F6" w:rsidP="00591EE4">
      <w:pPr>
        <w:tabs>
          <w:tab w:val="left" w:pos="1488"/>
        </w:tabs>
        <w:rPr>
          <w:sz w:val="48"/>
          <w:szCs w:val="48"/>
        </w:rPr>
      </w:pPr>
      <w:r w:rsidRPr="003E40F6">
        <w:rPr>
          <w:sz w:val="48"/>
          <w:szCs w:val="48"/>
        </w:rPr>
        <w:t xml:space="preserve">Ahhh !!! The magic begins here ! 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 xml:space="preserve">The register menu takes in the input of Username and password in 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>The global variable .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>The this function is creating ,</w:t>
      </w:r>
    </w:p>
    <w:p w:rsidR="003E40F6" w:rsidRDefault="003E40F6" w:rsidP="00591EE4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>A file   using a cool trick  , it takes the username variable string and adds “.txt” to it .</w:t>
      </w:r>
      <w:r w:rsidR="004E6EDF">
        <w:rPr>
          <w:sz w:val="32"/>
          <w:szCs w:val="32"/>
        </w:rPr>
        <w:t xml:space="preserve"> and also makes a database of registered users.</w:t>
      </w:r>
    </w:p>
    <w:p w:rsidR="003E40F6" w:rsidRPr="003E40F6" w:rsidRDefault="003E40F6" w:rsidP="00591EE4">
      <w:pPr>
        <w:tabs>
          <w:tab w:val="left" w:pos="1488"/>
        </w:tabs>
        <w:rPr>
          <w:sz w:val="32"/>
          <w:szCs w:val="32"/>
        </w:rPr>
      </w:pPr>
      <w:r w:rsidRPr="003E40F6">
        <w:rPr>
          <w:sz w:val="32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6514291" cy="2590800"/>
            <wp:effectExtent l="0" t="0" r="127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  <w:r w:rsidRPr="003E40F6">
        <w:rPr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396875</wp:posOffset>
            </wp:positionH>
            <wp:positionV relativeFrom="paragraph">
              <wp:posOffset>614045</wp:posOffset>
            </wp:positionV>
            <wp:extent cx="4503391" cy="2377212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91" cy="237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</w:p>
    <w:p w:rsidR="003E40F6" w:rsidRDefault="003E40F6" w:rsidP="00591EE4">
      <w:pPr>
        <w:tabs>
          <w:tab w:val="left" w:pos="1488"/>
        </w:tabs>
        <w:rPr>
          <w:noProof/>
          <w:lang w:val="en-GB" w:eastAsia="en-GB"/>
        </w:rPr>
      </w:pP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2811780</wp:posOffset>
            </wp:positionH>
            <wp:positionV relativeFrom="paragraph">
              <wp:posOffset>458470</wp:posOffset>
            </wp:positionV>
            <wp:extent cx="3832860" cy="21793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9" t="9810" r="36937" b="32933"/>
                    <a:stretch/>
                  </pic:blipFill>
                  <pic:spPr bwMode="auto">
                    <a:xfrm>
                      <a:off x="0" y="0"/>
                      <a:ext cx="383286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E40F6" w:rsidRDefault="003E40F6" w:rsidP="00591EE4">
      <w:pPr>
        <w:tabs>
          <w:tab w:val="left" w:pos="1488"/>
        </w:tabs>
        <w:rPr>
          <w:b/>
          <w:sz w:val="72"/>
          <w:szCs w:val="72"/>
        </w:rPr>
      </w:pPr>
    </w:p>
    <w:p w:rsidR="003E40F6" w:rsidRDefault="004E6EDF" w:rsidP="00591EE4">
      <w:pPr>
        <w:tabs>
          <w:tab w:val="left" w:pos="1488"/>
        </w:tabs>
        <w:rPr>
          <w:b/>
          <w:sz w:val="72"/>
          <w:szCs w:val="72"/>
        </w:rPr>
      </w:pPr>
      <w:r w:rsidRPr="004E6EDF">
        <w:rPr>
          <w:sz w:val="72"/>
          <w:szCs w:val="7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56515</wp:posOffset>
            </wp:positionV>
            <wp:extent cx="3077004" cy="1829055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40F6" w:rsidRPr="003E40F6" w:rsidRDefault="004E6EDF" w:rsidP="00591EE4">
      <w:pPr>
        <w:tabs>
          <w:tab w:val="left" w:pos="1488"/>
        </w:tabs>
        <w:rPr>
          <w:b/>
          <w:sz w:val="72"/>
          <w:szCs w:val="72"/>
        </w:rPr>
      </w:pPr>
      <w:r w:rsidRPr="004E6EDF">
        <w:rPr>
          <w:sz w:val="36"/>
          <w:szCs w:val="3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3114675</wp:posOffset>
            </wp:positionH>
            <wp:positionV relativeFrom="paragraph">
              <wp:posOffset>464820</wp:posOffset>
            </wp:positionV>
            <wp:extent cx="3939540" cy="963442"/>
            <wp:effectExtent l="0" t="0" r="381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96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Pr="004E6EDF" w:rsidRDefault="00591EE4" w:rsidP="00591EE4">
      <w:pPr>
        <w:tabs>
          <w:tab w:val="left" w:pos="1488"/>
        </w:tabs>
        <w:rPr>
          <w:b/>
          <w:sz w:val="72"/>
          <w:szCs w:val="72"/>
        </w:rPr>
      </w:pPr>
      <w:r w:rsidRPr="004E6EDF">
        <w:rPr>
          <w:b/>
          <w:sz w:val="72"/>
          <w:szCs w:val="72"/>
        </w:rPr>
        <w:lastRenderedPageBreak/>
        <w:t>Main Menu -&gt; 4.</w:t>
      </w:r>
      <w:r w:rsidRPr="004E6EDF">
        <w:rPr>
          <w:b/>
          <w:sz w:val="72"/>
          <w:szCs w:val="72"/>
        </w:rPr>
        <w:t>Login</w:t>
      </w: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  <w:r w:rsidRPr="003E40F6">
        <w:rPr>
          <w:sz w:val="72"/>
          <w:szCs w:val="7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4899660" cy="2625475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0F6" w:rsidRDefault="003E40F6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591EE4" w:rsidRDefault="004E6EDF" w:rsidP="00591EE4">
      <w:pPr>
        <w:tabs>
          <w:tab w:val="left" w:pos="1488"/>
        </w:tabs>
        <w:rPr>
          <w:sz w:val="72"/>
          <w:szCs w:val="7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4951222" cy="2941320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1" t="8008" r="37050" b="31932"/>
                    <a:stretch/>
                  </pic:blipFill>
                  <pic:spPr bwMode="auto">
                    <a:xfrm>
                      <a:off x="0" y="0"/>
                      <a:ext cx="4951222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EE4">
        <w:rPr>
          <w:sz w:val="72"/>
          <w:szCs w:val="72"/>
        </w:rPr>
        <w:t xml:space="preserve"> </w:t>
      </w:r>
    </w:p>
    <w:p w:rsidR="003E40F6" w:rsidRDefault="003E40F6" w:rsidP="00591EE4">
      <w:pPr>
        <w:tabs>
          <w:tab w:val="left" w:pos="1488"/>
        </w:tabs>
        <w:rPr>
          <w:noProof/>
          <w:lang w:val="en-GB" w:eastAsia="en-GB"/>
        </w:rPr>
      </w:pPr>
    </w:p>
    <w:p w:rsidR="00591EE4" w:rsidRDefault="00591EE4" w:rsidP="00591EE4">
      <w:pPr>
        <w:tabs>
          <w:tab w:val="left" w:pos="1488"/>
        </w:tabs>
        <w:rPr>
          <w:sz w:val="72"/>
          <w:szCs w:val="72"/>
        </w:rPr>
      </w:pPr>
    </w:p>
    <w:p w:rsidR="004E6EDF" w:rsidRDefault="004E6EDF" w:rsidP="00591EE4">
      <w:pPr>
        <w:tabs>
          <w:tab w:val="left" w:pos="1488"/>
        </w:tabs>
        <w:rPr>
          <w:sz w:val="72"/>
          <w:szCs w:val="72"/>
        </w:rPr>
      </w:pPr>
    </w:p>
    <w:p w:rsidR="004E6EDF" w:rsidRPr="004E6EDF" w:rsidRDefault="004E6EDF" w:rsidP="004E6EDF">
      <w:pPr>
        <w:rPr>
          <w:sz w:val="72"/>
          <w:szCs w:val="72"/>
        </w:rPr>
      </w:pPr>
    </w:p>
    <w:p w:rsidR="00591EE4" w:rsidRDefault="00591EE4" w:rsidP="004E6EDF">
      <w:pPr>
        <w:jc w:val="center"/>
        <w:rPr>
          <w:sz w:val="72"/>
          <w:szCs w:val="72"/>
        </w:rPr>
      </w:pPr>
    </w:p>
    <w:p w:rsidR="004E6EDF" w:rsidRPr="004E6EDF" w:rsidRDefault="004E6EDF" w:rsidP="004E6EDF">
      <w:pPr>
        <w:jc w:val="center"/>
        <w:rPr>
          <w:sz w:val="36"/>
          <w:szCs w:val="36"/>
        </w:rPr>
      </w:pPr>
      <w:r w:rsidRPr="004E6EDF">
        <w:rPr>
          <w:sz w:val="36"/>
          <w:szCs w:val="36"/>
        </w:rPr>
        <w:t xml:space="preserve">The login takes in the username and password </w:t>
      </w:r>
    </w:p>
    <w:p w:rsidR="004E6EDF" w:rsidRDefault="004E6EDF" w:rsidP="004E6EDF">
      <w:pPr>
        <w:jc w:val="center"/>
        <w:rPr>
          <w:sz w:val="36"/>
          <w:szCs w:val="36"/>
        </w:rPr>
      </w:pPr>
      <w:r w:rsidRPr="004E6EDF">
        <w:rPr>
          <w:sz w:val="36"/>
          <w:szCs w:val="36"/>
        </w:rPr>
        <w:t xml:space="preserve">Opens the file </w:t>
      </w:r>
    </w:p>
    <w:p w:rsidR="004E6EDF" w:rsidRPr="004E6EDF" w:rsidRDefault="004E6EDF" w:rsidP="004E6ED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And fetches the data from the file created during the registration phase </w:t>
      </w:r>
    </w:p>
    <w:p w:rsidR="004E6EDF" w:rsidRDefault="004E6EDF" w:rsidP="004E6EDF">
      <w:pPr>
        <w:jc w:val="center"/>
        <w:rPr>
          <w:sz w:val="72"/>
          <w:szCs w:val="72"/>
        </w:rPr>
      </w:pPr>
    </w:p>
    <w:p w:rsidR="004E6EDF" w:rsidRDefault="004E6EDF" w:rsidP="004E6EDF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User Login Menu </w:t>
      </w:r>
    </w:p>
    <w:p w:rsidR="004E6EDF" w:rsidRDefault="004E6EDF" w:rsidP="004E6EDF">
      <w:pPr>
        <w:jc w:val="center"/>
        <w:rPr>
          <w:sz w:val="72"/>
          <w:szCs w:val="72"/>
        </w:rPr>
      </w:pPr>
      <w:r w:rsidRPr="004E6EDF">
        <w:rPr>
          <w:sz w:val="72"/>
          <w:szCs w:val="7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4696480" cy="3991532"/>
            <wp:effectExtent l="0" t="0" r="889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6EDF" w:rsidRDefault="004E6EDF" w:rsidP="004E6EDF">
      <w:pPr>
        <w:jc w:val="center"/>
        <w:rPr>
          <w:sz w:val="72"/>
          <w:szCs w:val="72"/>
        </w:rPr>
      </w:pPr>
    </w:p>
    <w:p w:rsidR="004E6EDF" w:rsidRDefault="004E6EDF" w:rsidP="004E6EDF">
      <w:pPr>
        <w:jc w:val="center"/>
        <w:rPr>
          <w:sz w:val="72"/>
          <w:szCs w:val="72"/>
        </w:rPr>
      </w:pPr>
    </w:p>
    <w:p w:rsidR="004E6EDF" w:rsidRPr="004E6EDF" w:rsidRDefault="004E6EDF" w:rsidP="004E6EDF">
      <w:pPr>
        <w:rPr>
          <w:sz w:val="72"/>
          <w:szCs w:val="72"/>
        </w:rPr>
      </w:pPr>
    </w:p>
    <w:p w:rsidR="004E6EDF" w:rsidRPr="004E6EDF" w:rsidRDefault="004E6EDF" w:rsidP="004E6EDF">
      <w:pPr>
        <w:rPr>
          <w:sz w:val="72"/>
          <w:szCs w:val="72"/>
        </w:rPr>
      </w:pPr>
    </w:p>
    <w:p w:rsidR="004E6EDF" w:rsidRPr="004E6EDF" w:rsidRDefault="004E6EDF" w:rsidP="004E6EDF">
      <w:pPr>
        <w:rPr>
          <w:sz w:val="72"/>
          <w:szCs w:val="72"/>
        </w:rPr>
      </w:pPr>
    </w:p>
    <w:p w:rsidR="004E6EDF" w:rsidRDefault="004E6EDF" w:rsidP="004E6EDF">
      <w:pPr>
        <w:rPr>
          <w:sz w:val="72"/>
          <w:szCs w:val="72"/>
        </w:rPr>
      </w:pPr>
    </w:p>
    <w:p w:rsidR="004E6EDF" w:rsidRDefault="004E6EDF" w:rsidP="004E6EDF">
      <w:pPr>
        <w:ind w:firstLine="720"/>
        <w:rPr>
          <w:sz w:val="72"/>
          <w:szCs w:val="72"/>
        </w:rPr>
      </w:pPr>
      <w:r>
        <w:rPr>
          <w:sz w:val="72"/>
          <w:szCs w:val="72"/>
        </w:rPr>
        <w:t xml:space="preserve">3 . Online users </w:t>
      </w:r>
    </w:p>
    <w:p w:rsidR="004E6EDF" w:rsidRDefault="004E6EDF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Remember that database we created during the run time </w:t>
      </w:r>
    </w:p>
    <w:p w:rsidR="009F773A" w:rsidRDefault="004E6EDF" w:rsidP="009F773A">
      <w:pPr>
        <w:ind w:firstLine="720"/>
        <w:rPr>
          <w:sz w:val="32"/>
          <w:szCs w:val="32"/>
        </w:rPr>
      </w:pPr>
      <w:r>
        <w:rPr>
          <w:sz w:val="32"/>
          <w:szCs w:val="32"/>
        </w:rPr>
        <w:t>That is being printed here .</w:t>
      </w: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  <w:r w:rsidRPr="009F773A">
        <w:rPr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1653540</wp:posOffset>
            </wp:positionH>
            <wp:positionV relativeFrom="paragraph">
              <wp:posOffset>4445</wp:posOffset>
            </wp:positionV>
            <wp:extent cx="5181600" cy="2111375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32"/>
          <w:szCs w:val="32"/>
        </w:rPr>
      </w:pPr>
    </w:p>
    <w:p w:rsidR="009F773A" w:rsidRDefault="009F773A" w:rsidP="009F773A">
      <w:pPr>
        <w:ind w:firstLine="720"/>
        <w:rPr>
          <w:sz w:val="72"/>
          <w:szCs w:val="72"/>
        </w:rPr>
      </w:pPr>
      <w:r w:rsidRPr="009F773A">
        <w:rPr>
          <w:b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647700</wp:posOffset>
            </wp:positionV>
            <wp:extent cx="4442460" cy="167985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6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773A">
        <w:rPr>
          <w:sz w:val="72"/>
          <w:szCs w:val="72"/>
        </w:rPr>
        <w:t xml:space="preserve">2 . Add a Friend </w:t>
      </w:r>
    </w:p>
    <w:p w:rsidR="009F773A" w:rsidRPr="009F773A" w:rsidRDefault="009F773A" w:rsidP="009F773A">
      <w:pPr>
        <w:ind w:firstLine="720"/>
        <w:rPr>
          <w:sz w:val="72"/>
          <w:szCs w:val="72"/>
        </w:rPr>
      </w:pPr>
      <w:r w:rsidRPr="009F773A">
        <w:rPr>
          <w:sz w:val="72"/>
          <w:szCs w:val="72"/>
        </w:rPr>
        <w:drawing>
          <wp:inline distT="0" distB="0" distL="0" distR="0" wp14:anchorId="68523496" wp14:editId="5C2B6223">
            <wp:extent cx="6766560" cy="2230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DF" w:rsidRDefault="004E6EDF" w:rsidP="004E6EDF">
      <w:pPr>
        <w:ind w:firstLine="720"/>
        <w:rPr>
          <w:sz w:val="32"/>
          <w:szCs w:val="32"/>
        </w:rPr>
      </w:pP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Lists the users active , you will type there username to add them </w:t>
      </w:r>
    </w:p>
    <w:p w:rsidR="009F773A" w:rsidRDefault="009F773A" w:rsidP="004E6EDF">
      <w:pPr>
        <w:ind w:firstLine="720"/>
        <w:rPr>
          <w:sz w:val="32"/>
          <w:szCs w:val="32"/>
        </w:rPr>
      </w:pP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Now here is one of the cool parts . </w:t>
      </w: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The username we entered at login </w:t>
      </w: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And this username of a friend </w:t>
      </w: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Gets converted into ASCII value and added . </w:t>
      </w:r>
    </w:p>
    <w:p w:rsidR="009F773A" w:rsidRDefault="009F773A" w:rsidP="004E6EDF">
      <w:pPr>
        <w:ind w:firstLine="720"/>
        <w:rPr>
          <w:sz w:val="32"/>
          <w:szCs w:val="32"/>
        </w:rPr>
      </w:pPr>
    </w:p>
    <w:p w:rsidR="009F773A" w:rsidRDefault="009F773A" w:rsidP="004E6ED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Why are we doing this ? </w:t>
      </w:r>
    </w:p>
    <w:p w:rsidR="009F773A" w:rsidRDefault="009F773A" w:rsidP="004E6EDF">
      <w:pPr>
        <w:ind w:firstLine="720"/>
        <w:rPr>
          <w:sz w:val="32"/>
          <w:szCs w:val="32"/>
        </w:rPr>
      </w:pPr>
    </w:p>
    <w:p w:rsidR="009F773A" w:rsidRDefault="009F773A" w:rsidP="009F773A">
      <w:pPr>
        <w:rPr>
          <w:sz w:val="32"/>
          <w:szCs w:val="32"/>
        </w:rPr>
      </w:pPr>
      <w:r>
        <w:rPr>
          <w:sz w:val="32"/>
          <w:szCs w:val="32"/>
        </w:rPr>
        <w:t xml:space="preserve">        Well believe or not this is an two way chatting app that works</w:t>
      </w:r>
    </w:p>
    <w:p w:rsidR="009F773A" w:rsidRDefault="009F773A" w:rsidP="009F773A">
      <w:pPr>
        <w:rPr>
          <w:sz w:val="32"/>
          <w:szCs w:val="32"/>
        </w:rPr>
      </w:pPr>
      <w:r>
        <w:rPr>
          <w:sz w:val="32"/>
          <w:szCs w:val="32"/>
        </w:rPr>
        <w:t xml:space="preserve">So what if I add abubakar my friend . </w:t>
      </w:r>
    </w:p>
    <w:p w:rsidR="009F773A" w:rsidRDefault="009F773A" w:rsidP="009F773A">
      <w:pPr>
        <w:rPr>
          <w:sz w:val="32"/>
          <w:szCs w:val="32"/>
        </w:rPr>
      </w:pPr>
      <w:r>
        <w:rPr>
          <w:sz w:val="32"/>
          <w:szCs w:val="32"/>
        </w:rPr>
        <w:t xml:space="preserve">Then my name moeez + abubakar will make a file </w:t>
      </w:r>
      <w:r w:rsidRPr="009F773A">
        <w:rPr>
          <w:b/>
          <w:sz w:val="32"/>
          <w:szCs w:val="32"/>
        </w:rPr>
        <w:t>abubakarmoeez.txt</w:t>
      </w:r>
    </w:p>
    <w:p w:rsidR="009F773A" w:rsidRDefault="009F773A" w:rsidP="009F773A">
      <w:pPr>
        <w:rPr>
          <w:sz w:val="32"/>
          <w:szCs w:val="32"/>
        </w:rPr>
      </w:pPr>
      <w:r>
        <w:rPr>
          <w:sz w:val="32"/>
          <w:szCs w:val="32"/>
        </w:rPr>
        <w:t xml:space="preserve">And on doing the opposite we will get a file </w:t>
      </w:r>
    </w:p>
    <w:p w:rsidR="009F773A" w:rsidRDefault="009F773A" w:rsidP="009F773A">
      <w:pPr>
        <w:rPr>
          <w:b/>
          <w:sz w:val="32"/>
          <w:szCs w:val="32"/>
        </w:rPr>
      </w:pPr>
      <w:r w:rsidRPr="009F773A">
        <w:rPr>
          <w:b/>
          <w:sz w:val="32"/>
          <w:szCs w:val="32"/>
        </w:rPr>
        <w:t>Moeezabubakar.</w:t>
      </w:r>
      <w:r>
        <w:rPr>
          <w:b/>
          <w:sz w:val="32"/>
          <w:szCs w:val="32"/>
        </w:rPr>
        <w:t>tx</w:t>
      </w:r>
      <w:r w:rsidRPr="009F773A">
        <w:rPr>
          <w:b/>
          <w:sz w:val="32"/>
          <w:szCs w:val="32"/>
        </w:rPr>
        <w:t>t</w:t>
      </w:r>
    </w:p>
    <w:p w:rsidR="009F773A" w:rsidRDefault="009F773A" w:rsidP="009F773A">
      <w:pPr>
        <w:rPr>
          <w:b/>
          <w:sz w:val="32"/>
          <w:szCs w:val="32"/>
        </w:rPr>
      </w:pPr>
    </w:p>
    <w:p w:rsidR="009F773A" w:rsidRDefault="009F773A" w:rsidP="009F773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order to always open the same file when 2 same users are chatting over the network we  , convert the string into numbers to get a  unique but consistent file name . </w:t>
      </w:r>
    </w:p>
    <w:p w:rsidR="009F773A" w:rsidRDefault="000E0EE4" w:rsidP="009F773A">
      <w:pPr>
        <w:rPr>
          <w:sz w:val="72"/>
          <w:szCs w:val="72"/>
        </w:rPr>
      </w:pPr>
      <w:r w:rsidRPr="000E0EE4">
        <w:rPr>
          <w:sz w:val="72"/>
          <w:szCs w:val="72"/>
        </w:rPr>
        <w:lastRenderedPageBreak/>
        <w:t>1 . Send Message</w:t>
      </w:r>
    </w:p>
    <w:p w:rsidR="000E0EE4" w:rsidRDefault="000E0EE4" w:rsidP="009F773A">
      <w:pPr>
        <w:rPr>
          <w:sz w:val="72"/>
          <w:szCs w:val="72"/>
        </w:rPr>
      </w:pPr>
      <w:r w:rsidRPr="000E0EE4">
        <w:rPr>
          <w:sz w:val="72"/>
          <w:szCs w:val="72"/>
        </w:rPr>
        <w:drawing>
          <wp:inline distT="0" distB="0" distL="0" distR="0" wp14:anchorId="166778DE" wp14:editId="2F493328">
            <wp:extent cx="6766560" cy="22472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E4" w:rsidRDefault="000E0EE4" w:rsidP="000E0EE4">
      <w:pPr>
        <w:rPr>
          <w:sz w:val="72"/>
          <w:szCs w:val="72"/>
        </w:rPr>
      </w:pP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t xml:space="preserve">A file saved the list of friends each user has . </w:t>
      </w: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t>Then only prints those users form the network .</w:t>
      </w: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t xml:space="preserve">Using the same numeric file logic defined above that unique files is being used . </w:t>
      </w: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lastRenderedPageBreak/>
        <w:t>And to store messages from both sides .</w:t>
      </w:r>
    </w:p>
    <w:p w:rsidR="000E0EE4" w:rsidRDefault="000E0EE4" w:rsidP="000E0EE4">
      <w:pPr>
        <w:rPr>
          <w:sz w:val="72"/>
          <w:szCs w:val="72"/>
        </w:rPr>
      </w:pP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t xml:space="preserve">Then we are simply printing that  numeric named text file to get the chat </w:t>
      </w:r>
    </w:p>
    <w:p w:rsidR="000E0EE4" w:rsidRDefault="000E0EE4" w:rsidP="000E0EE4">
      <w:pPr>
        <w:rPr>
          <w:sz w:val="72"/>
          <w:szCs w:val="72"/>
        </w:rPr>
      </w:pPr>
    </w:p>
    <w:p w:rsidR="000E0EE4" w:rsidRDefault="000E0EE4" w:rsidP="000E0EE4">
      <w:pPr>
        <w:rPr>
          <w:sz w:val="72"/>
          <w:szCs w:val="72"/>
        </w:rPr>
      </w:pPr>
      <w:r>
        <w:rPr>
          <w:sz w:val="72"/>
          <w:szCs w:val="72"/>
        </w:rPr>
        <w:t>Which is being active , instantly in between devices.</w:t>
      </w:r>
    </w:p>
    <w:p w:rsidR="000E0EE4" w:rsidRDefault="000E0EE4" w:rsidP="000E0EE4">
      <w:pPr>
        <w:rPr>
          <w:sz w:val="72"/>
          <w:szCs w:val="72"/>
        </w:rPr>
      </w:pPr>
      <w:r w:rsidRPr="000E0EE4">
        <w:rPr>
          <w:sz w:val="72"/>
          <w:szCs w:val="7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-60155</wp:posOffset>
            </wp:positionH>
            <wp:positionV relativeFrom="paragraph">
              <wp:posOffset>3810</wp:posOffset>
            </wp:positionV>
            <wp:extent cx="3467100" cy="249803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9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EE4" w:rsidRDefault="000E0EE4" w:rsidP="000E0EE4">
      <w:pPr>
        <w:rPr>
          <w:sz w:val="72"/>
          <w:szCs w:val="72"/>
        </w:rPr>
      </w:pPr>
      <w:r w:rsidRPr="000E0EE4">
        <w:rPr>
          <w:sz w:val="72"/>
          <w:szCs w:val="7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2339340</wp:posOffset>
            </wp:positionH>
            <wp:positionV relativeFrom="paragraph">
              <wp:posOffset>351790</wp:posOffset>
            </wp:positionV>
            <wp:extent cx="3953427" cy="1914792"/>
            <wp:effectExtent l="0" t="0" r="952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EE4" w:rsidRDefault="000E0EE4" w:rsidP="000E0EE4">
      <w:pPr>
        <w:rPr>
          <w:sz w:val="72"/>
          <w:szCs w:val="72"/>
        </w:rPr>
      </w:pPr>
    </w:p>
    <w:p w:rsidR="000E0EE4" w:rsidRDefault="000E0EE4" w:rsidP="000E0EE4">
      <w:pPr>
        <w:rPr>
          <w:sz w:val="72"/>
          <w:szCs w:val="72"/>
        </w:rPr>
      </w:pPr>
    </w:p>
    <w:p w:rsidR="000E0EE4" w:rsidRDefault="000E0EE4" w:rsidP="000E0EE4">
      <w:pPr>
        <w:rPr>
          <w:sz w:val="72"/>
          <w:szCs w:val="72"/>
        </w:rPr>
      </w:pPr>
    </w:p>
    <w:p w:rsidR="00176653" w:rsidRDefault="00176653" w:rsidP="000E0EE4">
      <w:pPr>
        <w:rPr>
          <w:sz w:val="72"/>
          <w:szCs w:val="72"/>
        </w:rPr>
      </w:pPr>
    </w:p>
    <w:p w:rsidR="00176653" w:rsidRDefault="00176653" w:rsidP="000E0EE4">
      <w:pPr>
        <w:rPr>
          <w:sz w:val="72"/>
          <w:szCs w:val="72"/>
        </w:rPr>
      </w:pPr>
      <w:r>
        <w:rPr>
          <w:sz w:val="72"/>
          <w:szCs w:val="72"/>
        </w:rPr>
        <w:t xml:space="preserve">Now how are we chatting in between the devices ? </w:t>
      </w:r>
    </w:p>
    <w:p w:rsidR="00176653" w:rsidRDefault="00176653" w:rsidP="000E0EE4">
      <w:pPr>
        <w:rPr>
          <w:sz w:val="72"/>
          <w:szCs w:val="72"/>
        </w:rPr>
      </w:pPr>
    </w:p>
    <w:p w:rsidR="00176653" w:rsidRDefault="00176653" w:rsidP="000E0EE4">
      <w:pPr>
        <w:rPr>
          <w:sz w:val="72"/>
          <w:szCs w:val="72"/>
        </w:rPr>
      </w:pPr>
      <w:r>
        <w:rPr>
          <w:sz w:val="72"/>
          <w:szCs w:val="72"/>
        </w:rPr>
        <w:t xml:space="preserve">We are using a magical software  , called the </w:t>
      </w:r>
    </w:p>
    <w:p w:rsidR="00176653" w:rsidRDefault="00176653" w:rsidP="000E0EE4">
      <w:pPr>
        <w:rPr>
          <w:b/>
          <w:sz w:val="72"/>
          <w:szCs w:val="72"/>
        </w:rPr>
      </w:pPr>
      <w:r w:rsidRPr="00176653">
        <w:rPr>
          <w:b/>
          <w:sz w:val="72"/>
          <w:szCs w:val="72"/>
        </w:rPr>
        <w:t xml:space="preserve">Google Drive Desktop </w:t>
      </w: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  <w:r>
        <w:rPr>
          <w:b/>
          <w:sz w:val="72"/>
          <w:szCs w:val="72"/>
        </w:rPr>
        <w:t>Which is acting as our server.</w:t>
      </w: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</w:p>
    <w:p w:rsidR="00176653" w:rsidRDefault="00176653" w:rsidP="000E0EE4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Extra things used  : </w:t>
      </w:r>
      <w:bookmarkStart w:id="0" w:name="_GoBack"/>
      <w:bookmarkEnd w:id="0"/>
    </w:p>
    <w:p w:rsidR="00176653" w:rsidRPr="00176653" w:rsidRDefault="00176653" w:rsidP="000E0EE4">
      <w:pPr>
        <w:rPr>
          <w:sz w:val="72"/>
          <w:szCs w:val="72"/>
        </w:rPr>
      </w:pPr>
      <w:r w:rsidRPr="00176653">
        <w:rPr>
          <w:sz w:val="72"/>
          <w:szCs w:val="72"/>
        </w:rPr>
        <w:t>Git / Github  for version control</w:t>
      </w:r>
    </w:p>
    <w:p w:rsidR="00176653" w:rsidRPr="00176653" w:rsidRDefault="00176653" w:rsidP="000E0EE4">
      <w:pPr>
        <w:rPr>
          <w:sz w:val="72"/>
          <w:szCs w:val="72"/>
        </w:rPr>
      </w:pPr>
    </w:p>
    <w:p w:rsidR="00176653" w:rsidRPr="00176653" w:rsidRDefault="00176653" w:rsidP="000E0EE4">
      <w:pPr>
        <w:rPr>
          <w:sz w:val="72"/>
          <w:szCs w:val="72"/>
        </w:rPr>
      </w:pPr>
      <w:r w:rsidRPr="00176653">
        <w:rPr>
          <w:sz w:val="72"/>
          <w:szCs w:val="72"/>
        </w:rPr>
        <w:t>Graphics Library for colors</w:t>
      </w:r>
    </w:p>
    <w:p w:rsidR="00176653" w:rsidRPr="00176653" w:rsidRDefault="00176653" w:rsidP="000E0EE4">
      <w:pPr>
        <w:rPr>
          <w:sz w:val="72"/>
          <w:szCs w:val="72"/>
        </w:rPr>
      </w:pPr>
    </w:p>
    <w:p w:rsidR="00176653" w:rsidRPr="00176653" w:rsidRDefault="00176653" w:rsidP="000E0EE4">
      <w:pPr>
        <w:rPr>
          <w:sz w:val="72"/>
          <w:szCs w:val="72"/>
        </w:rPr>
      </w:pPr>
      <w:r w:rsidRPr="00176653">
        <w:rPr>
          <w:sz w:val="72"/>
          <w:szCs w:val="72"/>
        </w:rPr>
        <w:t>Windows lib for animation</w:t>
      </w:r>
    </w:p>
    <w:p w:rsidR="00176653" w:rsidRPr="00176653" w:rsidRDefault="00176653" w:rsidP="000E0EE4">
      <w:pPr>
        <w:rPr>
          <w:sz w:val="72"/>
          <w:szCs w:val="72"/>
        </w:rPr>
      </w:pPr>
    </w:p>
    <w:p w:rsidR="00176653" w:rsidRPr="00176653" w:rsidRDefault="00176653" w:rsidP="000E0EE4">
      <w:pPr>
        <w:rPr>
          <w:sz w:val="72"/>
          <w:szCs w:val="72"/>
        </w:rPr>
      </w:pPr>
      <w:r w:rsidRPr="00176653">
        <w:rPr>
          <w:sz w:val="72"/>
          <w:szCs w:val="72"/>
        </w:rPr>
        <w:t>Google Drive Desktop as server</w:t>
      </w:r>
    </w:p>
    <w:p w:rsidR="00176653" w:rsidRPr="00176653" w:rsidRDefault="00176653" w:rsidP="000E0EE4">
      <w:pPr>
        <w:rPr>
          <w:b/>
          <w:sz w:val="72"/>
          <w:szCs w:val="72"/>
        </w:rPr>
      </w:pPr>
    </w:p>
    <w:p w:rsidR="000E0EE4" w:rsidRPr="000E0EE4" w:rsidRDefault="000E0EE4" w:rsidP="000E0EE4">
      <w:pPr>
        <w:rPr>
          <w:sz w:val="72"/>
          <w:szCs w:val="72"/>
        </w:rPr>
      </w:pPr>
    </w:p>
    <w:sectPr w:rsidR="000E0EE4" w:rsidRPr="000E0EE4" w:rsidSect="004A7675">
      <w:footerReference w:type="default" r:id="rId34"/>
      <w:headerReference w:type="first" r:id="rId35"/>
      <w:pgSz w:w="12240" w:h="15840"/>
      <w:pgMar w:top="792" w:right="792" w:bottom="792" w:left="792" w:header="79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1E7" w:rsidRDefault="008E11E7" w:rsidP="004A7542">
      <w:pPr>
        <w:spacing w:after="0" w:line="240" w:lineRule="auto"/>
      </w:pPr>
      <w:r>
        <w:separator/>
      </w:r>
    </w:p>
  </w:endnote>
  <w:endnote w:type="continuationSeparator" w:id="0">
    <w:p w:rsidR="008E11E7" w:rsidRDefault="008E11E7" w:rsidP="004A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3CE2" w:rsidRDefault="002D075C" w:rsidP="00853C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665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1E7" w:rsidRDefault="008E11E7" w:rsidP="004A7542">
      <w:pPr>
        <w:spacing w:after="0" w:line="240" w:lineRule="auto"/>
      </w:pPr>
      <w:r>
        <w:separator/>
      </w:r>
    </w:p>
  </w:footnote>
  <w:footnote w:type="continuationSeparator" w:id="0">
    <w:p w:rsidR="008E11E7" w:rsidRDefault="008E11E7" w:rsidP="004A7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Enter your name:"/>
      <w:tag w:val="Enter your name:"/>
      <w:id w:val="894705151"/>
      <w:placeholder/>
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<w15:appearance w15:val="hidden"/>
      <w:text/>
    </w:sdtPr>
    <w:sdtEndPr/>
    <w:sdtContent>
      <w:p w:rsidR="009A61FA" w:rsidRDefault="002256B7" w:rsidP="00B448CC">
        <w:pPr>
          <w:pStyle w:val="Header"/>
        </w:pPr>
        <w:r>
          <w:t>Fake whatsapp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7248EF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ED4C6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FE4C5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7062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5B4E5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8221B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4D847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328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AE11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20D1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DC02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2803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DE02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CE1B0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B036815"/>
    <w:multiLevelType w:val="multilevel"/>
    <w:tmpl w:val="E532429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F4D037D"/>
    <w:multiLevelType w:val="multilevel"/>
    <w:tmpl w:val="552E29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9990E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C8642A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12"/>
  </w:num>
  <w:num w:numId="5">
    <w:abstractNumId w:val="11"/>
  </w:num>
  <w:num w:numId="6">
    <w:abstractNumId w:val="14"/>
  </w:num>
  <w:num w:numId="7">
    <w:abstractNumId w:val="13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6B7"/>
    <w:rsid w:val="00011C73"/>
    <w:rsid w:val="000B7692"/>
    <w:rsid w:val="000E0EE4"/>
    <w:rsid w:val="000E568C"/>
    <w:rsid w:val="000F138F"/>
    <w:rsid w:val="00176653"/>
    <w:rsid w:val="00210152"/>
    <w:rsid w:val="002256B7"/>
    <w:rsid w:val="00293B83"/>
    <w:rsid w:val="002D075C"/>
    <w:rsid w:val="003160AF"/>
    <w:rsid w:val="003E40F6"/>
    <w:rsid w:val="004A7542"/>
    <w:rsid w:val="004E6EDF"/>
    <w:rsid w:val="00591EE4"/>
    <w:rsid w:val="0059680C"/>
    <w:rsid w:val="005C0304"/>
    <w:rsid w:val="006A3CE7"/>
    <w:rsid w:val="007A28FB"/>
    <w:rsid w:val="008901F5"/>
    <w:rsid w:val="008E11E7"/>
    <w:rsid w:val="009A61FA"/>
    <w:rsid w:val="009F773A"/>
    <w:rsid w:val="00B01A16"/>
    <w:rsid w:val="00B077D9"/>
    <w:rsid w:val="00B448CC"/>
    <w:rsid w:val="00BA1C17"/>
    <w:rsid w:val="00DF671F"/>
    <w:rsid w:val="00FC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65253"/>
  <w15:chartTrackingRefBased/>
  <w15:docId w15:val="{3B647B06-06CA-466F-8518-58147955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636A6B" w:themeColor="text2"/>
        <w:sz w:val="22"/>
        <w:szCs w:val="22"/>
        <w:lang w:val="en-US" w:eastAsia="en-US" w:bidi="ar-SA"/>
      </w:rPr>
    </w:rPrDefault>
    <w:pPrDefault>
      <w:pPr>
        <w:spacing w:after="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4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38F"/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210152"/>
    <w:pPr>
      <w:keepNext/>
      <w:keepLines/>
      <w:spacing w:before="360"/>
      <w:contextualSpacing/>
      <w:jc w:val="center"/>
      <w:outlineLvl w:val="0"/>
    </w:pPr>
    <w:rPr>
      <w:rFonts w:asciiTheme="majorHAnsi" w:eastAsiaTheme="majorEastAsia" w:hAnsiTheme="majorHAnsi" w:cstheme="majorBidi"/>
      <w:caps/>
      <w:spacing w:val="5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3C6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7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06000" w:themeColor="accent4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7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06000" w:themeColor="accent4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7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806000" w:themeColor="accent4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7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i/>
      <w:color w:val="806000" w:themeColor="accent4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7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aps/>
      <w:color w:val="806000" w:themeColor="accent4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7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38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2D075C"/>
    <w:rPr>
      <w:rFonts w:asciiTheme="majorHAnsi" w:eastAsiaTheme="majorEastAsia" w:hAnsiTheme="majorHAnsi" w:cstheme="majorBidi"/>
      <w:color w:val="806000" w:themeColor="accent4" w:themeShade="8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0152"/>
    <w:rPr>
      <w:rFonts w:asciiTheme="majorHAnsi" w:eastAsiaTheme="majorEastAsia" w:hAnsiTheme="majorHAnsi" w:cstheme="majorBidi"/>
      <w:caps/>
      <w:spacing w:val="5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03C6"/>
    <w:rPr>
      <w:rFonts w:asciiTheme="majorHAnsi" w:eastAsiaTheme="majorEastAsia" w:hAnsiTheme="majorHAnsi" w:cstheme="majorBidi"/>
      <w:b/>
      <w:szCs w:val="26"/>
    </w:rPr>
  </w:style>
  <w:style w:type="paragraph" w:styleId="Header">
    <w:name w:val="header"/>
    <w:basedOn w:val="Normal"/>
    <w:link w:val="HeaderChar"/>
    <w:uiPriority w:val="99"/>
    <w:unhideWhenUsed/>
    <w:rsid w:val="00FC03C6"/>
    <w:pPr>
      <w:pBdr>
        <w:top w:val="single" w:sz="12" w:space="27" w:color="FFD556" w:themeColor="accent1"/>
        <w:left w:val="single" w:sz="12" w:space="4" w:color="FFD556" w:themeColor="accent1"/>
        <w:bottom w:val="single" w:sz="12" w:space="27" w:color="FFD556" w:themeColor="accent1"/>
        <w:right w:val="single" w:sz="12" w:space="4" w:color="FFD556" w:themeColor="accent1"/>
      </w:pBdr>
      <w:spacing w:after="240" w:line="240" w:lineRule="auto"/>
      <w:ind w:left="144" w:right="144"/>
      <w:contextualSpacing/>
      <w:jc w:val="center"/>
    </w:pPr>
    <w:rPr>
      <w:caps/>
      <w:color w:val="404040" w:themeColor="text1" w:themeTint="BF"/>
      <w:spacing w:val="80"/>
      <w:sz w:val="46"/>
    </w:rPr>
  </w:style>
  <w:style w:type="character" w:customStyle="1" w:styleId="HeaderChar">
    <w:name w:val="Header Char"/>
    <w:basedOn w:val="DefaultParagraphFont"/>
    <w:link w:val="Header"/>
    <w:uiPriority w:val="99"/>
    <w:rsid w:val="00FC03C6"/>
    <w:rPr>
      <w:caps/>
      <w:color w:val="404040" w:themeColor="text1" w:themeTint="BF"/>
      <w:spacing w:val="80"/>
      <w:sz w:val="46"/>
    </w:rPr>
  </w:style>
  <w:style w:type="paragraph" w:styleId="Footer">
    <w:name w:val="footer"/>
    <w:basedOn w:val="Normal"/>
    <w:link w:val="FooterChar"/>
    <w:uiPriority w:val="99"/>
    <w:unhideWhenUsed/>
    <w:rsid w:val="00FC03C6"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FC03C6"/>
  </w:style>
  <w:style w:type="paragraph" w:styleId="NoSpacing">
    <w:name w:val="No Spacing"/>
    <w:uiPriority w:val="11"/>
    <w:qFormat/>
    <w:rsid w:val="004A7542"/>
    <w:pPr>
      <w:spacing w:after="0" w:line="240" w:lineRule="auto"/>
    </w:pPr>
  </w:style>
  <w:style w:type="paragraph" w:customStyle="1" w:styleId="Graphic">
    <w:name w:val="Graphic"/>
    <w:basedOn w:val="Normal"/>
    <w:next w:val="Normal"/>
    <w:link w:val="GraphicChar"/>
    <w:uiPriority w:val="10"/>
    <w:qFormat/>
    <w:rsid w:val="004A7542"/>
  </w:style>
  <w:style w:type="character" w:customStyle="1" w:styleId="GraphicChar">
    <w:name w:val="Graphic Char"/>
    <w:basedOn w:val="DefaultParagraphFont"/>
    <w:link w:val="Graphic"/>
    <w:uiPriority w:val="10"/>
    <w:rsid w:val="004A7542"/>
  </w:style>
  <w:style w:type="character" w:styleId="PlaceholderText">
    <w:name w:val="Placeholder Text"/>
    <w:basedOn w:val="DefaultParagraphFont"/>
    <w:uiPriority w:val="99"/>
    <w:semiHidden/>
    <w:rsid w:val="004A7542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75C"/>
    <w:rPr>
      <w:rFonts w:asciiTheme="majorHAnsi" w:eastAsiaTheme="majorEastAsia" w:hAnsiTheme="majorHAnsi" w:cstheme="majorBidi"/>
      <w:i/>
      <w:iCs/>
      <w:color w:val="806000" w:themeColor="accent4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75C"/>
    <w:rPr>
      <w:rFonts w:asciiTheme="majorHAnsi" w:eastAsiaTheme="majorEastAsia" w:hAnsiTheme="majorHAnsi" w:cstheme="majorBidi"/>
      <w:b/>
      <w:color w:val="806000" w:themeColor="accent4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75C"/>
    <w:rPr>
      <w:rFonts w:asciiTheme="majorHAnsi" w:eastAsiaTheme="majorEastAsia" w:hAnsiTheme="majorHAnsi" w:cstheme="majorBidi"/>
      <w:b/>
      <w:i/>
      <w:color w:val="806000" w:themeColor="accent4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75C"/>
    <w:rPr>
      <w:rFonts w:asciiTheme="majorHAnsi" w:eastAsiaTheme="majorEastAsia" w:hAnsiTheme="majorHAnsi" w:cstheme="majorBidi"/>
      <w:iCs/>
      <w:caps/>
      <w:color w:val="806000" w:themeColor="accent4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75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2D075C"/>
    <w:rPr>
      <w:i/>
      <w:iCs/>
      <w:color w:val="806000" w:themeColor="accent4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2D075C"/>
    <w:pPr>
      <w:pBdr>
        <w:top w:val="single" w:sz="4" w:space="10" w:color="806000" w:themeColor="accent4" w:themeShade="80"/>
        <w:bottom w:val="single" w:sz="4" w:space="10" w:color="806000" w:themeColor="accent4" w:themeShade="80"/>
      </w:pBdr>
      <w:spacing w:before="360" w:after="360"/>
      <w:ind w:left="864" w:right="864"/>
    </w:pPr>
    <w:rPr>
      <w:i/>
      <w:iCs/>
      <w:color w:val="806000" w:themeColor="accent4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D075C"/>
    <w:rPr>
      <w:i/>
      <w:iCs/>
      <w:color w:val="806000" w:themeColor="accent4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2D075C"/>
    <w:rPr>
      <w:b/>
      <w:bCs/>
      <w:caps w:val="0"/>
      <w:smallCaps/>
      <w:color w:val="806000" w:themeColor="accent4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2D075C"/>
    <w:pPr>
      <w:pBdr>
        <w:top w:val="single" w:sz="2" w:space="10" w:color="806000" w:themeColor="accent4" w:themeShade="80"/>
        <w:left w:val="single" w:sz="2" w:space="10" w:color="806000" w:themeColor="accent4" w:themeShade="80"/>
        <w:bottom w:val="single" w:sz="2" w:space="10" w:color="806000" w:themeColor="accent4" w:themeShade="80"/>
        <w:right w:val="single" w:sz="2" w:space="10" w:color="806000" w:themeColor="accent4" w:themeShade="80"/>
      </w:pBdr>
      <w:ind w:left="1152" w:right="1152"/>
    </w:pPr>
    <w:rPr>
      <w:rFonts w:eastAsiaTheme="minorEastAsia"/>
      <w:i/>
      <w:iCs/>
      <w:color w:val="806000" w:themeColor="accent4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D075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D075C"/>
    <w:rPr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5C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5C"/>
    <w:rPr>
      <w:rFonts w:ascii="Segoe UI" w:hAnsi="Segoe UI" w:cs="Segoe UI"/>
      <w:szCs w:val="1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D075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D075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D075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075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075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0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075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D075C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D075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075C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075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D075C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075C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075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075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D075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75C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75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D075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D075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D075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D075C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D075C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12"/>
    <w:qFormat/>
    <w:rsid w:val="00FC03C6"/>
    <w:pPr>
      <w:spacing w:after="120"/>
    </w:pPr>
  </w:style>
  <w:style w:type="character" w:customStyle="1" w:styleId="SalutationChar">
    <w:name w:val="Salutation Char"/>
    <w:basedOn w:val="DefaultParagraphFont"/>
    <w:link w:val="Salutation"/>
    <w:uiPriority w:val="12"/>
    <w:rsid w:val="00FC03C6"/>
  </w:style>
  <w:style w:type="paragraph" w:styleId="Closing">
    <w:name w:val="Closing"/>
    <w:basedOn w:val="Normal"/>
    <w:next w:val="Signature"/>
    <w:link w:val="ClosingChar"/>
    <w:uiPriority w:val="13"/>
    <w:qFormat/>
    <w:rsid w:val="00FC03C6"/>
    <w:pPr>
      <w:spacing w:before="360" w:after="120"/>
      <w:contextualSpacing/>
    </w:pPr>
  </w:style>
  <w:style w:type="character" w:customStyle="1" w:styleId="ClosingChar">
    <w:name w:val="Closing Char"/>
    <w:basedOn w:val="DefaultParagraphFont"/>
    <w:link w:val="Closing"/>
    <w:uiPriority w:val="13"/>
    <w:rsid w:val="00FC03C6"/>
  </w:style>
  <w:style w:type="paragraph" w:styleId="Signature">
    <w:name w:val="Signature"/>
    <w:basedOn w:val="Normal"/>
    <w:next w:val="Normal"/>
    <w:link w:val="SignatureChar"/>
    <w:uiPriority w:val="14"/>
    <w:qFormat/>
    <w:rsid w:val="00FC03C6"/>
    <w:pPr>
      <w:spacing w:after="120" w:line="240" w:lineRule="auto"/>
    </w:pPr>
  </w:style>
  <w:style w:type="character" w:customStyle="1" w:styleId="SignatureChar">
    <w:name w:val="Signature Char"/>
    <w:basedOn w:val="DefaultParagraphFont"/>
    <w:link w:val="Signature"/>
    <w:uiPriority w:val="14"/>
    <w:rsid w:val="00FC03C6"/>
  </w:style>
  <w:style w:type="paragraph" w:styleId="Date">
    <w:name w:val="Date"/>
    <w:basedOn w:val="Normal"/>
    <w:next w:val="Normal"/>
    <w:link w:val="DateChar"/>
    <w:uiPriority w:val="11"/>
    <w:qFormat/>
    <w:rsid w:val="00FC03C6"/>
    <w:pPr>
      <w:spacing w:after="560"/>
    </w:pPr>
  </w:style>
  <w:style w:type="character" w:customStyle="1" w:styleId="DateChar">
    <w:name w:val="Date Char"/>
    <w:basedOn w:val="DefaultParagraphFont"/>
    <w:link w:val="Date"/>
    <w:uiPriority w:val="11"/>
    <w:rsid w:val="00FC03C6"/>
  </w:style>
  <w:style w:type="character" w:customStyle="1" w:styleId="Heading9Char">
    <w:name w:val="Heading 9 Char"/>
    <w:basedOn w:val="DefaultParagraphFont"/>
    <w:link w:val="Heading9"/>
    <w:uiPriority w:val="9"/>
    <w:semiHidden/>
    <w:rsid w:val="000F138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138F"/>
    <w:pPr>
      <w:spacing w:after="200" w:line="240" w:lineRule="auto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0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sh\AppData\Roaming\Microsoft\Templates\Crisp%20and%20clean%20cover%20letter,%20designed%20by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1D1204C05B34FA0A56A348683A6E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66280-2ECD-4C29-A7A1-2E9813CB5E24}"/>
      </w:docPartPr>
      <w:docPartBody>
        <w:p w:rsidR="00000000" w:rsidRDefault="00427150">
          <w:pPr>
            <w:pStyle w:val="01D1204C05B34FA0A56A348683A6ECEA"/>
          </w:pPr>
          <w:r>
            <w:t>Recipient Name</w:t>
          </w:r>
        </w:p>
      </w:docPartBody>
    </w:docPart>
    <w:docPart>
      <w:docPartPr>
        <w:name w:val="7DBEFC8798014EE399A271675BC38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EFF36-7209-4655-9AF4-4F8964D5FECC}"/>
      </w:docPartPr>
      <w:docPartBody>
        <w:p w:rsidR="00000000" w:rsidRDefault="00427150">
          <w:pPr>
            <w:pStyle w:val="7DBEFC8798014EE399A271675BC38F61"/>
          </w:pPr>
          <w:r>
            <w:t>Sincerely</w:t>
          </w:r>
        </w:p>
      </w:docPartBody>
    </w:docPart>
    <w:docPart>
      <w:docPartPr>
        <w:name w:val="5D1CAC0B8C0A40ECA2F01E2FC474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915B7-7232-4F8F-8AEB-DE7AC8E30FB3}"/>
      </w:docPartPr>
      <w:docPartBody>
        <w:p w:rsidR="00000000" w:rsidRDefault="00427150">
          <w:pPr>
            <w:pStyle w:val="5D1CAC0B8C0A40ECA2F01E2FC4746DC1"/>
          </w:pPr>
          <w:r>
            <w:t>Your Name</w:t>
          </w:r>
        </w:p>
      </w:docPartBody>
    </w:docPart>
    <w:docPart>
      <w:docPartPr>
        <w:name w:val="665F391FB2424AF18C39C9FB71B244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FD3FA-BFB0-46B4-ADA8-9DFE4A23B41F}"/>
      </w:docPartPr>
      <w:docPartBody>
        <w:p w:rsidR="00000000" w:rsidRDefault="00427150">
          <w:pPr>
            <w:pStyle w:val="665F391FB2424AF18C39C9FB71B244ED"/>
          </w:pPr>
          <w:r>
            <w:t>Contact</w:t>
          </w:r>
        </w:p>
      </w:docPartBody>
    </w:docPart>
    <w:docPart>
      <w:docPartPr>
        <w:name w:val="B958F67D00744DB1B2DA92093C9CA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B6E91-D350-457D-95B3-916FD9A5FF86}"/>
      </w:docPartPr>
      <w:docPartBody>
        <w:p w:rsidR="00000000" w:rsidRDefault="00427150">
          <w:pPr>
            <w:pStyle w:val="B958F67D00744DB1B2DA92093C9CA3E5"/>
          </w:pPr>
          <w:r w:rsidRPr="00FC03C6">
            <w:t>Address</w:t>
          </w:r>
        </w:p>
      </w:docPartBody>
    </w:docPart>
    <w:docPart>
      <w:docPartPr>
        <w:name w:val="39C65D30E08A450F81AA26F5D0A6D3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1FD93-F6BD-4B48-A3AD-F3F2596D2FBE}"/>
      </w:docPartPr>
      <w:docPartBody>
        <w:p w:rsidR="00000000" w:rsidRDefault="00427150">
          <w:pPr>
            <w:pStyle w:val="39C65D30E08A450F81AA26F5D0A6D397"/>
          </w:pPr>
          <w:r w:rsidRPr="00FC03C6">
            <w:t>City, ST ZIP</w:t>
          </w:r>
        </w:p>
      </w:docPartBody>
    </w:docPart>
    <w:docPart>
      <w:docPartPr>
        <w:name w:val="389F02A6C0954B6589B6EA4A54CCC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1E8FD-C476-4EB8-A397-574FA32BE0EF}"/>
      </w:docPartPr>
      <w:docPartBody>
        <w:p w:rsidR="00000000" w:rsidRDefault="00427150">
          <w:pPr>
            <w:pStyle w:val="389F02A6C0954B6589B6EA4A54CCC918"/>
          </w:pPr>
          <w:r w:rsidRPr="00FC03C6">
            <w:t>Email</w:t>
          </w:r>
        </w:p>
      </w:docPartBody>
    </w:docPart>
    <w:docPart>
      <w:docPartPr>
        <w:name w:val="B381A292C042419BB254B59B0FD74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4C239-B886-442E-A2CC-DB3B189E2C85}"/>
      </w:docPartPr>
      <w:docPartBody>
        <w:p w:rsidR="00000000" w:rsidRDefault="00427150">
          <w:pPr>
            <w:pStyle w:val="B381A292C042419BB254B59B0FD744A9"/>
          </w:pPr>
          <w:r w:rsidRPr="00FC03C6">
            <w:t>Telephone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150"/>
    <w:rsid w:val="0042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D1204C05B34FA0A56A348683A6ECEA">
    <w:name w:val="01D1204C05B34FA0A56A348683A6ECEA"/>
  </w:style>
  <w:style w:type="paragraph" w:customStyle="1" w:styleId="F3A45222216E44F0BB6E54BC6F21CB17">
    <w:name w:val="F3A45222216E44F0BB6E54BC6F21CB17"/>
  </w:style>
  <w:style w:type="paragraph" w:customStyle="1" w:styleId="10F49C523907428F9FBEDD8358DD3445">
    <w:name w:val="10F49C523907428F9FBEDD8358DD3445"/>
  </w:style>
  <w:style w:type="paragraph" w:customStyle="1" w:styleId="457B3DF4749B4AFF8A3A781C6788FD05">
    <w:name w:val="457B3DF4749B4AFF8A3A781C6788FD05"/>
  </w:style>
  <w:style w:type="paragraph" w:customStyle="1" w:styleId="69B02357FB774B529081AFFD9FD07434">
    <w:name w:val="69B02357FB774B529081AFFD9FD07434"/>
  </w:style>
  <w:style w:type="paragraph" w:customStyle="1" w:styleId="24793B1C76444EE89D0968E6F0C6B4C4">
    <w:name w:val="24793B1C76444EE89D0968E6F0C6B4C4"/>
  </w:style>
  <w:style w:type="paragraph" w:customStyle="1" w:styleId="D1F50055647B41A3988139521A550A06">
    <w:name w:val="D1F50055647B41A3988139521A550A06"/>
  </w:style>
  <w:style w:type="paragraph" w:customStyle="1" w:styleId="B8BB75C0EAB44D89BD13209F1092DB7D">
    <w:name w:val="B8BB75C0EAB44D89BD13209F1092DB7D"/>
  </w:style>
  <w:style w:type="paragraph" w:customStyle="1" w:styleId="7DBEFC8798014EE399A271675BC38F61">
    <w:name w:val="7DBEFC8798014EE399A271675BC38F61"/>
  </w:style>
  <w:style w:type="paragraph" w:customStyle="1" w:styleId="5D1CAC0B8C0A40ECA2F01E2FC4746DC1">
    <w:name w:val="5D1CAC0B8C0A40ECA2F01E2FC4746DC1"/>
  </w:style>
  <w:style w:type="paragraph" w:customStyle="1" w:styleId="665F391FB2424AF18C39C9FB71B244ED">
    <w:name w:val="665F391FB2424AF18C39C9FB71B244ED"/>
  </w:style>
  <w:style w:type="paragraph" w:customStyle="1" w:styleId="B958F67D00744DB1B2DA92093C9CA3E5">
    <w:name w:val="B958F67D00744DB1B2DA92093C9CA3E5"/>
  </w:style>
  <w:style w:type="paragraph" w:customStyle="1" w:styleId="39C65D30E08A450F81AA26F5D0A6D397">
    <w:name w:val="39C65D30E08A450F81AA26F5D0A6D397"/>
  </w:style>
  <w:style w:type="paragraph" w:customStyle="1" w:styleId="389F02A6C0954B6589B6EA4A54CCC918">
    <w:name w:val="389F02A6C0954B6589B6EA4A54CCC918"/>
  </w:style>
  <w:style w:type="paragraph" w:customStyle="1" w:styleId="B381A292C042419BB254B59B0FD744A9">
    <w:name w:val="B381A292C042419BB254B59B0FD744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7">
      <a:dk1>
        <a:sysClr val="windowText" lastClr="000000"/>
      </a:dk1>
      <a:lt1>
        <a:sysClr val="window" lastClr="FFFFFF"/>
      </a:lt1>
      <a:dk2>
        <a:srgbClr val="636A6B"/>
      </a:dk2>
      <a:lt2>
        <a:srgbClr val="E7E6E6"/>
      </a:lt2>
      <a:accent1>
        <a:srgbClr val="FFD556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Crisp and clean cover letter, designed by MOO.dotx</Template>
  <TotalTime>72</TotalTime>
  <Pages>15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jamshed bashir</dc:creator>
  <cp:keywords>Fake whatsapp</cp:keywords>
  <dc:description/>
  <cp:lastModifiedBy>jamshed bashir</cp:lastModifiedBy>
  <cp:revision>3</cp:revision>
  <dcterms:created xsi:type="dcterms:W3CDTF">2022-01-27T08:15:00Z</dcterms:created>
  <dcterms:modified xsi:type="dcterms:W3CDTF">2022-01-27T09:27:00Z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